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33" y="9689376"/>
                            <a:ext cx="910419" cy="232409"/>
                          </a:xfrm>
                          <a:prstGeom prst="rect">
                            <a:avLst/>
                          </a:prstGeom>
                          <a:solidFill>
                            <a:srgbClr val="00283C"/>
                          </a:solidFill>
                          <a:ln w="9525">
                            <a:noFill/>
                            <a:miter lim="800000"/>
                            <a:headEnd/>
                            <a:tailEnd/>
                          </a:ln>
                        </wps:spPr>
                        <wps:txbx>
                          <w:txbxContent>
                            <w:p w14:paraId="3752237B" w14:textId="77777777" w:rsidR="00385595" w:rsidRPr="009D1C29" w:rsidRDefault="00385595" w:rsidP="00B4263D">
                              <w:pPr>
                                <w:pStyle w:val="Frontcover-gemarkeerdetekst"/>
                              </w:pPr>
                              <w:r w:rsidRPr="009D1C29">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77777777" w:rsidR="00385595" w:rsidRPr="009D1C29" w:rsidRDefault="00385595" w:rsidP="00B4263D">
                                    <w:pPr>
                                      <w:pStyle w:val="Frontcover-hoofdtiteloranje"/>
                                    </w:pPr>
                                    <w:r w:rsidRPr="009D1C29">
                                      <w:t>Klik hier om de hoofdtitel aan te passen</w:t>
                                    </w:r>
                                  </w:p>
                                </w:tc>
                              </w:tr>
                              <w:tr w:rsidR="00B043D7" w:rsidRPr="009D1C29" w14:paraId="314AAF3C" w14:textId="77777777" w:rsidTr="003A5BDF">
                                <w:tc>
                                  <w:tcPr>
                                    <w:tcW w:w="0" w:type="auto"/>
                                    <w:tcMar>
                                      <w:top w:w="340" w:type="dxa"/>
                                      <w:right w:w="3402" w:type="dxa"/>
                                    </w:tcMar>
                                  </w:tcPr>
                                  <w:p w14:paraId="01799B62" w14:textId="77777777" w:rsidR="00385595" w:rsidRPr="009D1C29" w:rsidRDefault="00385595" w:rsidP="00B4263D">
                                    <w:pPr>
                                      <w:pStyle w:val="Frontcover-extrainfozwart"/>
                                    </w:pPr>
                                    <w:r w:rsidRPr="009D1C29">
                                      <w:t>Klik hier om extra informatie toe te voegen (optioneel)</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ZW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31m2Vj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1;top:96893;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77777777" w:rsidR="00385595" w:rsidRPr="009D1C29" w:rsidRDefault="00385595" w:rsidP="00B4263D">
                        <w:pPr>
                          <w:pStyle w:val="Frontcover-gemarkeerdetekst"/>
                        </w:pPr>
                        <w:r w:rsidRPr="009D1C29">
                          <w:t>2023 - 2024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77777777" w:rsidR="00385595" w:rsidRPr="009D1C29" w:rsidRDefault="00385595" w:rsidP="00B4263D">
                              <w:pPr>
                                <w:pStyle w:val="Frontcover-hoofdtiteloranje"/>
                              </w:pPr>
                              <w:r w:rsidRPr="009D1C29">
                                <w:t>Klik hier om de hoofdtitel aan te passen</w:t>
                              </w:r>
                            </w:p>
                          </w:tc>
                        </w:tr>
                        <w:tr w:rsidR="00B043D7" w:rsidRPr="009D1C29" w14:paraId="314AAF3C" w14:textId="77777777" w:rsidTr="003A5BDF">
                          <w:tc>
                            <w:tcPr>
                              <w:tcW w:w="0" w:type="auto"/>
                              <w:tcMar>
                                <w:top w:w="340" w:type="dxa"/>
                                <w:right w:w="3402" w:type="dxa"/>
                              </w:tcMar>
                            </w:tcPr>
                            <w:p w14:paraId="01799B62" w14:textId="77777777" w:rsidR="00385595" w:rsidRPr="009D1C29" w:rsidRDefault="00385595" w:rsidP="00B4263D">
                              <w:pPr>
                                <w:pStyle w:val="Frontcover-extrainfozwart"/>
                              </w:pPr>
                              <w:r w:rsidRPr="009D1C29">
                                <w:t>Klik hier om extra informatie toe te voegen (optioneel)</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Heading1"/>
      </w:pPr>
      <w:r>
        <w:lastRenderedPageBreak/>
        <w:t>Inleiding</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Heading1"/>
      </w:pPr>
      <w:r>
        <w:lastRenderedPageBreak/>
        <w:t>Inhoudsopgave</w:t>
      </w:r>
    </w:p>
    <w:p w14:paraId="32C59A9C" w14:textId="61C93174"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Heading1"/>
      </w:pPr>
      <w:r>
        <w:lastRenderedPageBreak/>
        <w:t>Opdracht</w:t>
      </w:r>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static routing, OSPF, en OSPF</w:t>
      </w:r>
      <w:r w:rsidRPr="00A84017">
        <w:rPr>
          <w:sz w:val="20"/>
          <w:szCs w:val="20"/>
          <w:lang w:eastAsia="nl-BE"/>
        </w:rPr>
        <w:noBreakHyphen/>
        <w:t>routing doorheen een IPsec</w:t>
      </w:r>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core</w:t>
      </w:r>
      <w:r w:rsidRPr="00A84017">
        <w:rPr>
          <w:sz w:val="20"/>
          <w:szCs w:val="20"/>
          <w:lang w:eastAsia="nl-BE"/>
        </w:rPr>
        <w:noBreakHyphen/>
        <w:t>laag bestaande uit twee switches die werken met HSRP, EtherChannel, STP en SVI’s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VLAN’s.</w:t>
      </w:r>
    </w:p>
    <w:p w14:paraId="1C8E95AC" w14:textId="77777777" w:rsidR="0020664D" w:rsidRPr="00A84017" w:rsidRDefault="0020664D" w:rsidP="0020664D">
      <w:pPr>
        <w:rPr>
          <w:sz w:val="20"/>
          <w:szCs w:val="20"/>
          <w:lang w:eastAsia="nl-BE"/>
        </w:rPr>
      </w:pPr>
      <w:r w:rsidRPr="00A84017">
        <w:rPr>
          <w:sz w:val="20"/>
          <w:szCs w:val="20"/>
          <w:lang w:eastAsia="nl-BE"/>
        </w:rPr>
        <w:t>Het doel van deze opdracht is om alle technologieën – routing, VLAN’s, redundantie, firewalls, NAT, BGP, OSPF en VPN – samen te brengen in één geïntegreerde netwerkarchitectuur die stabiel, schaalbaar en realistisch is.</w:t>
      </w:r>
    </w:p>
    <w:p w14:paraId="347651E0" w14:textId="77777777" w:rsidR="008C59C1" w:rsidRDefault="008C59C1" w:rsidP="008C59C1">
      <w:pPr>
        <w:pStyle w:val="Heading1"/>
      </w:pPr>
      <w:r>
        <w:lastRenderedPageBreak/>
        <w:t>Fase 1</w:t>
      </w:r>
    </w:p>
    <w:p w14:paraId="1F4F4619" w14:textId="7A4CD8D9" w:rsidR="007405A3" w:rsidRPr="0020664D" w:rsidRDefault="004129EB" w:rsidP="004129EB">
      <w:pPr>
        <w:pStyle w:val="Heading2"/>
      </w:pPr>
      <w:r>
        <w:t>IP-adres planning</w:t>
      </w:r>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adres plan vormt de ruggengraat van elk modern netwerk. Het bepaalt hoe apparaten met elkaar communiceren, hoe je het netwerk logisch structureert en hoe schaalbaar het in de toekomst blijft. Door vooraf na te denken over subnetten,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De volgende VLAN’s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10: DATA vlan</w:t>
      </w:r>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20: Wireless vlan</w:t>
      </w:r>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100: MGMT vlan</w:t>
      </w:r>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200: SERVERS vlan</w:t>
      </w:r>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rsidP="007405A3">
      <w:pPr>
        <w:pStyle w:val="ListParagraph"/>
        <w:numPr>
          <w:ilvl w:val="0"/>
          <w:numId w:val="43"/>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rsidP="007405A3">
      <w:pPr>
        <w:pStyle w:val="ListParagraph"/>
        <w:numPr>
          <w:ilvl w:val="0"/>
          <w:numId w:val="43"/>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Heading2"/>
      </w:pPr>
      <w:r>
        <w:t>Logische topologie</w:t>
      </w:r>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2A9AD14D">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Heading2"/>
      </w:pPr>
      <w:r>
        <w:t>Fysische topologie</w:t>
      </w:r>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35F3D97A" w:rsidR="00534613" w:rsidRDefault="00534613" w:rsidP="00534613">
      <w:pPr>
        <w:pStyle w:val="Heading1"/>
      </w:pPr>
      <w:r>
        <w:lastRenderedPageBreak/>
        <w:t>Fase 2</w:t>
      </w:r>
    </w:p>
    <w:p w14:paraId="59946D30" w14:textId="30D72F71" w:rsidR="00A84017" w:rsidRPr="00A84017" w:rsidRDefault="00A84017" w:rsidP="00A84017">
      <w:pPr>
        <w:pStyle w:val="Heading2"/>
      </w:pPr>
      <w:r>
        <w:t>Doel</w:t>
      </w:r>
    </w:p>
    <w:p w14:paraId="2C21CE7D" w14:textId="77777777" w:rsidR="00A84017" w:rsidRPr="00A84017" w:rsidRDefault="00A84017" w:rsidP="00A84017">
      <w:pPr>
        <w:pStyle w:val="Norm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Strong"/>
          <w:rFonts w:asciiTheme="minorHAnsi" w:eastAsiaTheme="majorEastAsia" w:hAnsiTheme="minorHAnsi" w:cstheme="minorHAnsi"/>
          <w:sz w:val="20"/>
          <w:szCs w:val="20"/>
        </w:rPr>
        <w:t>router</w:t>
      </w:r>
      <w:r w:rsidRPr="00A84017">
        <w:rPr>
          <w:rStyle w:val="Strong"/>
          <w:rFonts w:asciiTheme="minorHAnsi" w:eastAsiaTheme="majorEastAsia" w:hAnsiTheme="minorHAnsi" w:cstheme="minorHAnsi"/>
          <w:sz w:val="20"/>
          <w:szCs w:val="20"/>
        </w:rPr>
        <w:noBreakHyphen/>
        <w:t>on</w:t>
      </w:r>
      <w:r w:rsidRPr="00A84017">
        <w:rPr>
          <w:rStyle w:val="Strong"/>
          <w:rFonts w:asciiTheme="minorHAnsi" w:eastAsiaTheme="majorEastAsia" w:hAnsiTheme="minorHAnsi" w:cstheme="minorHAnsi"/>
          <w:sz w:val="20"/>
          <w:szCs w:val="20"/>
        </w:rPr>
        <w:noBreakHyphen/>
        <w:t>a</w:t>
      </w:r>
      <w:r w:rsidRPr="00A84017">
        <w:rPr>
          <w:rStyle w:val="Strong"/>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Strong"/>
          <w:rFonts w:asciiTheme="minorHAnsi" w:eastAsiaTheme="majorEastAsia" w:hAnsiTheme="minorHAnsi" w:cstheme="minorHAnsi"/>
          <w:sz w:val="20"/>
          <w:szCs w:val="20"/>
        </w:rPr>
        <w:t>inter</w:t>
      </w:r>
      <w:proofErr w:type="spellEnd"/>
      <w:r w:rsidRPr="00A84017">
        <w:rPr>
          <w:rStyle w:val="Strong"/>
          <w:rFonts w:asciiTheme="minorHAnsi" w:eastAsiaTheme="majorEastAsia" w:hAnsiTheme="minorHAnsi" w:cstheme="minorHAnsi"/>
          <w:sz w:val="20"/>
          <w:szCs w:val="20"/>
        </w:rPr>
        <w:noBreakHyphen/>
        <w:t>VLAN routing</w:t>
      </w:r>
      <w:r w:rsidRPr="00A84017">
        <w:rPr>
          <w:rFonts w:asciiTheme="minorHAnsi" w:hAnsiTheme="minorHAnsi" w:cstheme="minorHAnsi"/>
          <w:sz w:val="20"/>
          <w:szCs w:val="20"/>
        </w:rPr>
        <w:t xml:space="preserve">, waarbij </w:t>
      </w:r>
      <w:r w:rsidRPr="00A84017">
        <w:rPr>
          <w:rStyle w:val="Strong"/>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Strong"/>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Strong"/>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6D1D65E0" w:rsidR="00246E6B" w:rsidRDefault="00A84017" w:rsidP="00A84017">
      <w:pPr>
        <w:pStyle w:val="Heading2"/>
        <w:rPr>
          <w:noProof/>
        </w:rPr>
      </w:pPr>
      <w:r>
        <w:rPr>
          <w:noProof/>
        </w:rPr>
        <w:t>Testplan</w:t>
      </w:r>
    </w:p>
    <w:p w14:paraId="65EB6C10" w14:textId="77777777" w:rsidR="00D04242" w:rsidRPr="00D04242" w:rsidRDefault="00D04242" w:rsidP="00D04242">
      <w:pPr>
        <w:rPr>
          <w:lang w:val="nl-NL" w:eastAsia="nl-BE"/>
        </w:rPr>
      </w:pPr>
      <w:proofErr w:type="spellStart"/>
      <w:r w:rsidRPr="00D04242">
        <w:rPr>
          <w:lang w:val="nl-NL" w:eastAsia="nl-BE"/>
        </w:rPr>
        <w:t>an</w:t>
      </w:r>
      <w:proofErr w:type="spellEnd"/>
      <w:r w:rsidRPr="00D04242">
        <w:rPr>
          <w:lang w:val="nl-NL" w:eastAsia="nl-BE"/>
        </w:rPr>
        <w:t xml:space="preserve">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rsidP="00D04242">
      <w:pPr>
        <w:pStyle w:val="ListParagraph"/>
        <w:numPr>
          <w:ilvl w:val="0"/>
          <w:numId w:val="44"/>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r w:rsidRPr="00D04242">
        <w:rPr>
          <w:i/>
          <w:iCs/>
          <w:lang w:val="nl-NL" w:eastAsia="nl-BE"/>
        </w:rPr>
        <w:t>ping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rsidP="002B019A">
      <w:pPr>
        <w:pStyle w:val="ListParagraph"/>
        <w:numPr>
          <w:ilvl w:val="0"/>
          <w:numId w:val="44"/>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stParagraph"/>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stParagraph"/>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stParagraph"/>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stParagraph"/>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stParagraph"/>
        <w:numPr>
          <w:ilvl w:val="0"/>
          <w:numId w:val="0"/>
        </w:numPr>
        <w:ind w:left="720"/>
        <w:rPr>
          <w:i/>
          <w:iCs/>
          <w:lang w:val="nl-NL" w:eastAsia="nl-BE"/>
        </w:rPr>
      </w:pPr>
    </w:p>
    <w:p w14:paraId="1BDC05DB" w14:textId="77777777" w:rsidR="00D04242" w:rsidRPr="00D04242" w:rsidRDefault="00D04242" w:rsidP="00D04242">
      <w:pPr>
        <w:pStyle w:val="ListParagraph"/>
        <w:numPr>
          <w:ilvl w:val="0"/>
          <w:numId w:val="44"/>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r w:rsidRPr="00D04242">
        <w:rPr>
          <w:lang w:val="nl-NL" w:eastAsia="nl-BE"/>
        </w:rPr>
        <w:t xml:space="preserve">VLAN communicatie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r w:rsidRPr="00D04242">
        <w:rPr>
          <w:i/>
          <w:iCs/>
          <w:lang w:val="nl-NL" w:eastAsia="nl-BE"/>
        </w:rPr>
        <w:t xml:space="preserve">show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rsidP="00D04242">
      <w:pPr>
        <w:pStyle w:val="ListParagraph"/>
        <w:numPr>
          <w:ilvl w:val="0"/>
          <w:numId w:val="44"/>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rsidP="00D04242">
      <w:pPr>
        <w:pStyle w:val="ListParagraph"/>
        <w:numPr>
          <w:ilvl w:val="0"/>
          <w:numId w:val="44"/>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07491653" w14:textId="77777777" w:rsidR="005B686B" w:rsidRPr="005C23F0" w:rsidRDefault="005B686B" w:rsidP="005B686B"/>
    <w:p w14:paraId="66EB00AC" w14:textId="77777777" w:rsidR="00534613" w:rsidRPr="005C23F0" w:rsidRDefault="00534613">
      <w:pPr>
        <w:spacing w:after="0"/>
        <w:rPr>
          <w:rFonts w:asciiTheme="majorHAnsi" w:eastAsiaTheme="majorEastAsia" w:hAnsiTheme="majorHAnsi" w:cs="Times New Roman (Koppen CS)"/>
          <w:b/>
          <w:color w:val="FA6432" w:themeColor="background2"/>
          <w:sz w:val="42"/>
          <w:szCs w:val="42"/>
        </w:rPr>
      </w:pPr>
      <w:r w:rsidRPr="005C23F0">
        <w:br w:type="page"/>
      </w:r>
    </w:p>
    <w:p w14:paraId="1BAF7A4F" w14:textId="5A26CC12" w:rsidR="00534613" w:rsidRDefault="00534613" w:rsidP="00534613">
      <w:pPr>
        <w:pStyle w:val="Heading1"/>
      </w:pPr>
      <w:r>
        <w:lastRenderedPageBreak/>
        <w:t>Fase 3</w:t>
      </w:r>
    </w:p>
    <w:p w14:paraId="1D6FBD6F"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62B1CD88" w14:textId="1C31D88A" w:rsidR="00534613" w:rsidRDefault="00534613" w:rsidP="00534613">
      <w:pPr>
        <w:pStyle w:val="Heading1"/>
      </w:pPr>
      <w:r>
        <w:lastRenderedPageBreak/>
        <w:t>Fase 4</w:t>
      </w:r>
    </w:p>
    <w:p w14:paraId="3F4CE081"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34A795FD" w14:textId="21FB7062" w:rsidR="00534613" w:rsidRDefault="00534613" w:rsidP="00534613">
      <w:pPr>
        <w:pStyle w:val="Heading1"/>
      </w:pPr>
      <w:r>
        <w:lastRenderedPageBreak/>
        <w:t>Fase 5</w:t>
      </w:r>
    </w:p>
    <w:p w14:paraId="46133206"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5B1A7B5C" w14:textId="0ED4B6FA" w:rsidR="00534613" w:rsidRDefault="00534613" w:rsidP="00534613">
      <w:pPr>
        <w:pStyle w:val="Heading1"/>
      </w:pPr>
      <w:r>
        <w:lastRenderedPageBreak/>
        <w:t>Fase 6</w:t>
      </w:r>
    </w:p>
    <w:p w14:paraId="117C53FD"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C4F71FB" w14:textId="23931331" w:rsidR="00534613" w:rsidRDefault="00534613" w:rsidP="00534613">
      <w:pPr>
        <w:pStyle w:val="Heading1"/>
      </w:pPr>
      <w:r>
        <w:lastRenderedPageBreak/>
        <w:t>Fase 7</w:t>
      </w:r>
    </w:p>
    <w:p w14:paraId="5C53FFC3"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C88B4F5" w14:textId="3ECE8EEB" w:rsidR="00534613" w:rsidRDefault="00534613" w:rsidP="00534613">
      <w:pPr>
        <w:pStyle w:val="Heading1"/>
      </w:pPr>
      <w:r>
        <w:lastRenderedPageBreak/>
        <w:t>Fase 8</w:t>
      </w:r>
    </w:p>
    <w:p w14:paraId="154DA411"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429EB0" w14:textId="6C137E13" w:rsidR="00534613" w:rsidRDefault="00534613" w:rsidP="00534613">
      <w:pPr>
        <w:pStyle w:val="Heading1"/>
      </w:pPr>
      <w:r>
        <w:lastRenderedPageBreak/>
        <w:t>Fase 9</w:t>
      </w:r>
    </w:p>
    <w:p w14:paraId="42D8961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057EC9E1" w14:textId="3FBBAFF5" w:rsidR="00534613" w:rsidRDefault="00534613" w:rsidP="00534613">
      <w:pPr>
        <w:pStyle w:val="Heading1"/>
      </w:pPr>
      <w:r>
        <w:lastRenderedPageBreak/>
        <w:t>Fase 10</w:t>
      </w:r>
    </w:p>
    <w:p w14:paraId="02C1EB48" w14:textId="646BECF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1B6EA856" w14:textId="1B9F3ECE" w:rsidR="00534613" w:rsidRDefault="00534613" w:rsidP="00534613">
      <w:pPr>
        <w:pStyle w:val="Heading1"/>
      </w:pPr>
      <w:r>
        <w:lastRenderedPageBreak/>
        <w:t>Fase 11</w:t>
      </w:r>
    </w:p>
    <w:p w14:paraId="473931A3"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51B4AEB5" w14:textId="216A8D8D" w:rsidR="00534613" w:rsidRDefault="00534613" w:rsidP="00534613">
      <w:pPr>
        <w:pStyle w:val="Heading1"/>
      </w:pPr>
      <w:r>
        <w:lastRenderedPageBreak/>
        <w:t>Fase 12</w:t>
      </w:r>
    </w:p>
    <w:p w14:paraId="0FC528FA"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23975D6" w14:textId="41F13EF3" w:rsidR="00A84017" w:rsidRDefault="00534613" w:rsidP="00534613">
      <w:pPr>
        <w:pStyle w:val="Heading1"/>
      </w:pPr>
      <w:r>
        <w:lastRenderedPageBreak/>
        <w:t>Fase 13</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037DD141" w:rsidR="00534613" w:rsidRDefault="00A84017" w:rsidP="00534613">
      <w:pPr>
        <w:pStyle w:val="Heading1"/>
      </w:pPr>
      <w:r>
        <w:lastRenderedPageBreak/>
        <w:t>Commandolijst</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20"/>
      <w:footerReference w:type="default" r:id="rId21"/>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2329" w14:textId="77777777" w:rsidR="00C71D47" w:rsidRPr="009D1C29" w:rsidRDefault="00C71D47" w:rsidP="00B4263D">
      <w:r w:rsidRPr="009D1C29">
        <w:separator/>
      </w:r>
    </w:p>
    <w:p w14:paraId="71C9A03A" w14:textId="77777777" w:rsidR="00C71D47" w:rsidRPr="009D1C29" w:rsidRDefault="00C71D47" w:rsidP="00B4263D"/>
    <w:p w14:paraId="5F14C415" w14:textId="77777777" w:rsidR="00C71D47" w:rsidRPr="009D1C29" w:rsidRDefault="00C71D47" w:rsidP="00B4263D"/>
  </w:endnote>
  <w:endnote w:type="continuationSeparator" w:id="0">
    <w:p w14:paraId="0C819DF4" w14:textId="77777777" w:rsidR="00C71D47" w:rsidRPr="009D1C29" w:rsidRDefault="00C71D47" w:rsidP="00B4263D">
      <w:r w:rsidRPr="009D1C29">
        <w:continuationSeparator/>
      </w:r>
    </w:p>
    <w:p w14:paraId="6395482B" w14:textId="77777777" w:rsidR="00C71D47" w:rsidRPr="009D1C29" w:rsidRDefault="00C71D47" w:rsidP="00B4263D"/>
    <w:p w14:paraId="70FE921A" w14:textId="77777777" w:rsidR="00C71D47" w:rsidRPr="009D1C29" w:rsidRDefault="00C71D47"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Footer"/>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Footer"/>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Footer"/>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E984C" w14:textId="77777777" w:rsidR="00C71D47" w:rsidRPr="009D1C29" w:rsidRDefault="00C71D47" w:rsidP="00A20B5F">
      <w:pPr>
        <w:spacing w:after="120"/>
      </w:pPr>
      <w:r w:rsidRPr="009D1C29">
        <w:t>___________________</w:t>
      </w:r>
    </w:p>
  </w:footnote>
  <w:footnote w:type="continuationSeparator" w:id="0">
    <w:p w14:paraId="06B2DC59" w14:textId="77777777" w:rsidR="00C71D47" w:rsidRPr="009D1C29" w:rsidRDefault="00C71D47" w:rsidP="00B4263D">
      <w:r w:rsidRPr="009D1C29">
        <w:continuationSeparator/>
      </w:r>
    </w:p>
    <w:p w14:paraId="16BC089E" w14:textId="77777777" w:rsidR="00C71D47" w:rsidRPr="009D1C29" w:rsidRDefault="00C71D47" w:rsidP="00B4263D"/>
    <w:p w14:paraId="46A35769" w14:textId="77777777" w:rsidR="00C71D47" w:rsidRPr="009D1C29" w:rsidRDefault="00C71D47" w:rsidP="00B4263D"/>
  </w:footnote>
  <w:footnote w:type="continuationNotice" w:id="1">
    <w:p w14:paraId="2952638A" w14:textId="77777777" w:rsidR="00C71D47" w:rsidRPr="009D1C29" w:rsidRDefault="00C71D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Header"/>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7"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8"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1" w15:restartNumberingAfterBreak="0">
    <w:nsid w:val="652E66B2"/>
    <w:multiLevelType w:val="multilevel"/>
    <w:tmpl w:val="90FE0E2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426" w:firstLine="0"/>
      </w:p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2"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4"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5"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20"/>
  </w:num>
  <w:num w:numId="3" w16cid:durableId="1706906538">
    <w:abstractNumId w:val="0"/>
  </w:num>
  <w:num w:numId="4" w16cid:durableId="418261130">
    <w:abstractNumId w:val="6"/>
  </w:num>
  <w:num w:numId="5" w16cid:durableId="8066455">
    <w:abstractNumId w:val="4"/>
  </w:num>
  <w:num w:numId="6" w16cid:durableId="1487435323">
    <w:abstractNumId w:val="28"/>
  </w:num>
  <w:num w:numId="7" w16cid:durableId="231235052">
    <w:abstractNumId w:val="16"/>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0"/>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1"/>
  </w:num>
  <w:num w:numId="16" w16cid:durableId="895749018">
    <w:abstractNumId w:val="21"/>
  </w:num>
  <w:num w:numId="17" w16cid:durableId="2042241211">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1"/>
  </w:num>
  <w:num w:numId="22" w16cid:durableId="268121503">
    <w:abstractNumId w:val="21"/>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6"/>
  </w:num>
  <w:num w:numId="24" w16cid:durableId="925269010">
    <w:abstractNumId w:val="27"/>
  </w:num>
  <w:num w:numId="25" w16cid:durableId="1516267924">
    <w:abstractNumId w:val="25"/>
  </w:num>
  <w:num w:numId="26" w16cid:durableId="1405105209">
    <w:abstractNumId w:val="12"/>
  </w:num>
  <w:num w:numId="27" w16cid:durableId="645823042">
    <w:abstractNumId w:val="23"/>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7"/>
    <w:lvlOverride w:ilvl="0">
      <w:startOverride w:val="1"/>
    </w:lvlOverride>
  </w:num>
  <w:num w:numId="33" w16cid:durableId="1402367966">
    <w:abstractNumId w:val="18"/>
  </w:num>
  <w:num w:numId="34" w16cid:durableId="1162501683">
    <w:abstractNumId w:val="19"/>
  </w:num>
  <w:num w:numId="35" w16cid:durableId="775558193">
    <w:abstractNumId w:val="17"/>
  </w:num>
  <w:num w:numId="36" w16cid:durableId="826020499">
    <w:abstractNumId w:val="10"/>
  </w:num>
  <w:num w:numId="37" w16cid:durableId="581567830">
    <w:abstractNumId w:val="1"/>
  </w:num>
  <w:num w:numId="38" w16cid:durableId="1470973211">
    <w:abstractNumId w:val="22"/>
  </w:num>
  <w:num w:numId="39" w16cid:durableId="132605432">
    <w:abstractNumId w:val="11"/>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53489328">
    <w:abstractNumId w:val="24"/>
  </w:num>
  <w:num w:numId="43" w16cid:durableId="1546259514">
    <w:abstractNumId w:val="15"/>
  </w:num>
  <w:num w:numId="44" w16cid:durableId="143255447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214B2"/>
    <w:rsid w:val="000219E1"/>
    <w:rsid w:val="00024E89"/>
    <w:rsid w:val="0002713E"/>
    <w:rsid w:val="000315B5"/>
    <w:rsid w:val="0003654B"/>
    <w:rsid w:val="00036FF7"/>
    <w:rsid w:val="000413C3"/>
    <w:rsid w:val="000413CD"/>
    <w:rsid w:val="00041810"/>
    <w:rsid w:val="000430F6"/>
    <w:rsid w:val="0004437F"/>
    <w:rsid w:val="00047F75"/>
    <w:rsid w:val="000508DC"/>
    <w:rsid w:val="000514EC"/>
    <w:rsid w:val="00052B16"/>
    <w:rsid w:val="000531CA"/>
    <w:rsid w:val="00053DCD"/>
    <w:rsid w:val="000568A0"/>
    <w:rsid w:val="00057C91"/>
    <w:rsid w:val="00062848"/>
    <w:rsid w:val="00065005"/>
    <w:rsid w:val="00065768"/>
    <w:rsid w:val="000661FF"/>
    <w:rsid w:val="00067ADD"/>
    <w:rsid w:val="000724B6"/>
    <w:rsid w:val="000736E1"/>
    <w:rsid w:val="00074C8C"/>
    <w:rsid w:val="00076495"/>
    <w:rsid w:val="00076D94"/>
    <w:rsid w:val="00077819"/>
    <w:rsid w:val="00081899"/>
    <w:rsid w:val="000822CF"/>
    <w:rsid w:val="00082AF5"/>
    <w:rsid w:val="0008682D"/>
    <w:rsid w:val="00091E4F"/>
    <w:rsid w:val="0009216F"/>
    <w:rsid w:val="000959F2"/>
    <w:rsid w:val="00096143"/>
    <w:rsid w:val="0009743D"/>
    <w:rsid w:val="000A0EE0"/>
    <w:rsid w:val="000A45F4"/>
    <w:rsid w:val="000A58D7"/>
    <w:rsid w:val="000A5C9F"/>
    <w:rsid w:val="000A66F1"/>
    <w:rsid w:val="000A7F75"/>
    <w:rsid w:val="000B0E09"/>
    <w:rsid w:val="000B23A5"/>
    <w:rsid w:val="000B37FB"/>
    <w:rsid w:val="000B631A"/>
    <w:rsid w:val="000B6C8B"/>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5FC7"/>
    <w:rsid w:val="001C7538"/>
    <w:rsid w:val="001D093F"/>
    <w:rsid w:val="001D1C1E"/>
    <w:rsid w:val="001D34F4"/>
    <w:rsid w:val="001E154D"/>
    <w:rsid w:val="001E3398"/>
    <w:rsid w:val="001E5022"/>
    <w:rsid w:val="001F009D"/>
    <w:rsid w:val="001F03CA"/>
    <w:rsid w:val="001F1857"/>
    <w:rsid w:val="001F3B91"/>
    <w:rsid w:val="001F5841"/>
    <w:rsid w:val="0020076F"/>
    <w:rsid w:val="0020194C"/>
    <w:rsid w:val="00202604"/>
    <w:rsid w:val="002032C4"/>
    <w:rsid w:val="0020664D"/>
    <w:rsid w:val="00211DA9"/>
    <w:rsid w:val="00212F6A"/>
    <w:rsid w:val="002151CA"/>
    <w:rsid w:val="00221612"/>
    <w:rsid w:val="00222DA2"/>
    <w:rsid w:val="00222FF8"/>
    <w:rsid w:val="00224B92"/>
    <w:rsid w:val="002278DE"/>
    <w:rsid w:val="00231560"/>
    <w:rsid w:val="002343B5"/>
    <w:rsid w:val="00241A97"/>
    <w:rsid w:val="0024324B"/>
    <w:rsid w:val="0024348D"/>
    <w:rsid w:val="00246E6B"/>
    <w:rsid w:val="00250D39"/>
    <w:rsid w:val="002530D0"/>
    <w:rsid w:val="002532CC"/>
    <w:rsid w:val="002541A5"/>
    <w:rsid w:val="002617F2"/>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783E"/>
    <w:rsid w:val="003A11C1"/>
    <w:rsid w:val="003A1A47"/>
    <w:rsid w:val="003A5612"/>
    <w:rsid w:val="003A7C6D"/>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29EB"/>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172B"/>
    <w:rsid w:val="004720B1"/>
    <w:rsid w:val="00472C67"/>
    <w:rsid w:val="004736EA"/>
    <w:rsid w:val="00475A35"/>
    <w:rsid w:val="004778CD"/>
    <w:rsid w:val="00477B88"/>
    <w:rsid w:val="00477BEA"/>
    <w:rsid w:val="00481C68"/>
    <w:rsid w:val="00483147"/>
    <w:rsid w:val="0048703B"/>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30390"/>
    <w:rsid w:val="00532846"/>
    <w:rsid w:val="005341EA"/>
    <w:rsid w:val="00534613"/>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86B"/>
    <w:rsid w:val="005B6E38"/>
    <w:rsid w:val="005C0F97"/>
    <w:rsid w:val="005C1E05"/>
    <w:rsid w:val="005C23F0"/>
    <w:rsid w:val="005C354F"/>
    <w:rsid w:val="005C6793"/>
    <w:rsid w:val="005C6BBB"/>
    <w:rsid w:val="005C7197"/>
    <w:rsid w:val="005D2AFA"/>
    <w:rsid w:val="005D47D5"/>
    <w:rsid w:val="005E1087"/>
    <w:rsid w:val="005E2D47"/>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DE2"/>
    <w:rsid w:val="006025F8"/>
    <w:rsid w:val="00607206"/>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57C18"/>
    <w:rsid w:val="00660303"/>
    <w:rsid w:val="0066155F"/>
    <w:rsid w:val="00661D0C"/>
    <w:rsid w:val="00663E50"/>
    <w:rsid w:val="006664DD"/>
    <w:rsid w:val="00667C34"/>
    <w:rsid w:val="00667E5F"/>
    <w:rsid w:val="00670BBA"/>
    <w:rsid w:val="00671F2A"/>
    <w:rsid w:val="006741A7"/>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1284"/>
    <w:rsid w:val="00734C94"/>
    <w:rsid w:val="007368F3"/>
    <w:rsid w:val="0073734C"/>
    <w:rsid w:val="00737431"/>
    <w:rsid w:val="007405A3"/>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A5B"/>
    <w:rsid w:val="007A73D8"/>
    <w:rsid w:val="007B28A6"/>
    <w:rsid w:val="007B3CDC"/>
    <w:rsid w:val="007B529B"/>
    <w:rsid w:val="007B5A74"/>
    <w:rsid w:val="007C3162"/>
    <w:rsid w:val="007C3390"/>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657"/>
    <w:rsid w:val="00823802"/>
    <w:rsid w:val="00826A05"/>
    <w:rsid w:val="00832C13"/>
    <w:rsid w:val="00833A39"/>
    <w:rsid w:val="008344A1"/>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390F"/>
    <w:rsid w:val="0094569D"/>
    <w:rsid w:val="00946959"/>
    <w:rsid w:val="00947E87"/>
    <w:rsid w:val="00953B6D"/>
    <w:rsid w:val="00956B3D"/>
    <w:rsid w:val="00964083"/>
    <w:rsid w:val="00964769"/>
    <w:rsid w:val="00966675"/>
    <w:rsid w:val="009760B9"/>
    <w:rsid w:val="00976F17"/>
    <w:rsid w:val="00981CEF"/>
    <w:rsid w:val="0098615A"/>
    <w:rsid w:val="0099122F"/>
    <w:rsid w:val="0099301A"/>
    <w:rsid w:val="00994896"/>
    <w:rsid w:val="00994E6C"/>
    <w:rsid w:val="009966AE"/>
    <w:rsid w:val="009A0192"/>
    <w:rsid w:val="009A128D"/>
    <w:rsid w:val="009A16D0"/>
    <w:rsid w:val="009A19C8"/>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02"/>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E88"/>
    <w:rsid w:val="00A81F15"/>
    <w:rsid w:val="00A82CFA"/>
    <w:rsid w:val="00A84017"/>
    <w:rsid w:val="00A841D7"/>
    <w:rsid w:val="00A85645"/>
    <w:rsid w:val="00A90A9A"/>
    <w:rsid w:val="00A91B34"/>
    <w:rsid w:val="00A91CE1"/>
    <w:rsid w:val="00A95916"/>
    <w:rsid w:val="00A9638F"/>
    <w:rsid w:val="00A975FB"/>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4464"/>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2A6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2508"/>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4A3D"/>
    <w:rsid w:val="00F45E92"/>
    <w:rsid w:val="00F50513"/>
    <w:rsid w:val="00F535A4"/>
    <w:rsid w:val="00F5525D"/>
    <w:rsid w:val="00F577E1"/>
    <w:rsid w:val="00F653AA"/>
    <w:rsid w:val="00F66793"/>
    <w:rsid w:val="00F67C0E"/>
    <w:rsid w:val="00F715E7"/>
    <w:rsid w:val="00F73936"/>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2202"/>
    <w:rsid w:val="00FA2386"/>
    <w:rsid w:val="00FA786E"/>
    <w:rsid w:val="00FB3186"/>
    <w:rsid w:val="00FB430D"/>
    <w:rsid w:val="00FB4DB4"/>
    <w:rsid w:val="00FB6678"/>
    <w:rsid w:val="00FC1EC5"/>
    <w:rsid w:val="00FC38E3"/>
    <w:rsid w:val="00FD3847"/>
    <w:rsid w:val="00FD6999"/>
    <w:rsid w:val="00FD6E0A"/>
    <w:rsid w:val="00FD738D"/>
    <w:rsid w:val="00FD7F8A"/>
    <w:rsid w:val="00FE2B49"/>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9F"/>
    <w:pPr>
      <w:spacing w:after="240"/>
    </w:pPr>
    <w:rPr>
      <w:rFonts w:ascii="Arial" w:hAnsi="Arial" w:cs="Arial"/>
      <w:sz w:val="19"/>
    </w:rPr>
  </w:style>
  <w:style w:type="paragraph" w:styleId="Heading1">
    <w:name w:val="heading 1"/>
    <w:basedOn w:val="Normal"/>
    <w:next w:val="Normal"/>
    <w:link w:val="Heading1Char"/>
    <w:uiPriority w:val="9"/>
    <w:qFormat/>
    <w:rsid w:val="004A499F"/>
    <w:pPr>
      <w:keepNext/>
      <w:pageBreakBefore/>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rPr>
  </w:style>
  <w:style w:type="paragraph" w:styleId="ListBullet">
    <w:name w:val="List Bullet"/>
    <w:basedOn w:val="Normal"/>
    <w:uiPriority w:val="99"/>
    <w:unhideWhenUsed/>
    <w:rsid w:val="00C70A88"/>
    <w:pPr>
      <w:numPr>
        <w:numId w:val="34"/>
      </w:numPr>
      <w:ind w:left="284" w:hanging="284"/>
      <w:contextualSpacing/>
    </w:pPr>
    <w:rPr>
      <w:szCs w:val="19"/>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TOC2">
    <w:name w:val="toc 2"/>
    <w:basedOn w:val="Normal"/>
    <w:next w:val="Normal"/>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TOC3">
    <w:name w:val="toc 3"/>
    <w:basedOn w:val="Normal"/>
    <w:next w:val="Normal"/>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character" w:customStyle="1" w:styleId="TekstVet">
    <w:name w:val="Tekst Vet"/>
    <w:basedOn w:val="DefaultParagraphFont"/>
    <w:rsid w:val="004A499F"/>
    <w:rPr>
      <w:b/>
    </w:rPr>
  </w:style>
  <w:style w:type="character" w:customStyle="1" w:styleId="Alletekenopmaakwissen">
    <w:name w:val="Alle tekenopmaak wissen"/>
    <w:basedOn w:val="DefaultParagraphFont"/>
    <w:qFormat/>
    <w:rsid w:val="004A499F"/>
  </w:style>
  <w:style w:type="paragraph" w:customStyle="1" w:styleId="Kernwoordindemarge">
    <w:name w:val="Kernwoord in de marge"/>
    <w:basedOn w:val="Normal"/>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Normal"/>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stParagraph"/>
    <w:uiPriority w:val="16"/>
    <w:qFormat/>
    <w:rsid w:val="004A499F"/>
    <w:pPr>
      <w:keepLines/>
      <w:numPr>
        <w:numId w:val="42"/>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lWeb">
    <w:name w:val="Normal (Web)"/>
    <w:basedOn w:val="Normal"/>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Template>
  <TotalTime>81</TotalTime>
  <Pages>24</Pages>
  <Words>781</Words>
  <Characters>4296</Characters>
  <Application>Microsoft Office Word</Application>
  <DocSecurity>0</DocSecurity>
  <Lines>35</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Clauwaert Christof (FGP Ant)</cp:lastModifiedBy>
  <cp:revision>10</cp:revision>
  <cp:lastPrinted>2023-06-19T14:24:00Z</cp:lastPrinted>
  <dcterms:created xsi:type="dcterms:W3CDTF">2024-09-10T08:04:00Z</dcterms:created>
  <dcterms:modified xsi:type="dcterms:W3CDTF">2026-03-04T20:07:00Z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