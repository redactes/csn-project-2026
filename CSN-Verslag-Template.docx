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90477" w14:textId="77777777" w:rsidR="00C47BE8" w:rsidRPr="009D1C29" w:rsidRDefault="00C47BE8" w:rsidP="00B4263D">
      <w:r w:rsidRPr="009D1C29">
        <w:br w:type="page"/>
      </w:r>
      <w:r w:rsidR="00385595" w:rsidRPr="009D1C2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AB0F59" wp14:editId="4078A98A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2133" y="9689376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2237B" w14:textId="77777777" w:rsidR="00385595" w:rsidRPr="009D1C29" w:rsidRDefault="00385595" w:rsidP="00B4263D">
                              <w:pPr>
                                <w:pStyle w:val="Frontcover-gemarkeerdetekst"/>
                              </w:pPr>
                              <w:r w:rsidRPr="009D1C29">
                                <w:t>2023 - 2024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42"/>
                              </w:tblGrid>
                              <w:tr w:rsidR="0048703B" w:rsidRPr="009D1C29" w14:paraId="448B5303" w14:textId="77777777" w:rsidTr="006F0D17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473B2F1D" w14:textId="77777777" w:rsidR="00385595" w:rsidRPr="009D1C29" w:rsidRDefault="00385595" w:rsidP="00B4263D">
                                    <w:pPr>
                                      <w:pStyle w:val="Frontcover-subtitelblauw"/>
                                    </w:pPr>
                                    <w:r w:rsidRPr="009D1C29">
                                      <w:t>KLIK HIER OM DE SUBTITEL AAN TE PASSEN</w:t>
                                    </w:r>
                                  </w:p>
                                </w:tc>
                              </w:tr>
                              <w:tr w:rsidR="00B043D7" w:rsidRPr="009D1C29" w14:paraId="02152D5B" w14:textId="77777777" w:rsidTr="00B95686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2FFC6E03" w14:textId="77777777" w:rsidR="00385595" w:rsidRPr="009D1C29" w:rsidRDefault="00385595" w:rsidP="00B4263D">
                                    <w:pPr>
                                      <w:pStyle w:val="Frontcover-hoofdtiteloranje"/>
                                    </w:pPr>
                                    <w:r w:rsidRPr="009D1C29">
                                      <w:t>Klik hier om de hoofdtitel aan te passen</w:t>
                                    </w:r>
                                  </w:p>
                                </w:tc>
                              </w:tr>
                              <w:tr w:rsidR="00B043D7" w:rsidRPr="009D1C29" w14:paraId="314AAF3C" w14:textId="77777777" w:rsidTr="003A5BDF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01799B62" w14:textId="77777777" w:rsidR="00385595" w:rsidRPr="009D1C29" w:rsidRDefault="00385595" w:rsidP="00B4263D">
                                    <w:pPr>
                                      <w:pStyle w:val="Frontcover-extrainfozwart"/>
                                    </w:pPr>
                                    <w:r w:rsidRPr="009D1C29">
                                      <w:t>Klik hier om extra informatie toe te voegen (optioneel)</w:t>
                                    </w:r>
                                  </w:p>
                                </w:tc>
                              </w:tr>
                            </w:tbl>
                            <w:p w14:paraId="193156DA" w14:textId="77777777" w:rsidR="00385595" w:rsidRPr="009D1C29" w:rsidRDefault="00385595" w:rsidP="00B4263D"/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B0F59" id="Frontcover" o:spid="_x0000_s1026" style="position:absolute;margin-left:-70.9pt;margin-top:-70.9pt;width:595.3pt;height:841.9pt;z-index:251661312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ZWPq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21;top:96893;width:9104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3752237B" w14:textId="77777777" w:rsidR="00385595" w:rsidRPr="009D1C29" w:rsidRDefault="00385595" w:rsidP="00B4263D">
                        <w:pPr>
                          <w:pStyle w:val="Frontcover-gemarkeerdetekst"/>
                        </w:pPr>
                        <w:r w:rsidRPr="009D1C29">
                          <w:t>2023 - 2024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42"/>
                        </w:tblGrid>
                        <w:tr w:rsidR="0048703B" w:rsidRPr="009D1C29" w14:paraId="448B5303" w14:textId="77777777" w:rsidTr="006F0D17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473B2F1D" w14:textId="77777777" w:rsidR="00385595" w:rsidRPr="009D1C29" w:rsidRDefault="00385595" w:rsidP="00B4263D">
                              <w:pPr>
                                <w:pStyle w:val="Frontcover-subtitelblauw"/>
                              </w:pPr>
                              <w:r w:rsidRPr="009D1C29">
                                <w:t>KLIK HIER OM DE SUBTITEL AAN TE PASSEN</w:t>
                              </w:r>
                            </w:p>
                          </w:tc>
                        </w:tr>
                        <w:tr w:rsidR="00B043D7" w:rsidRPr="009D1C29" w14:paraId="02152D5B" w14:textId="77777777" w:rsidTr="00B95686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2FFC6E03" w14:textId="77777777" w:rsidR="00385595" w:rsidRPr="009D1C29" w:rsidRDefault="00385595" w:rsidP="00B4263D">
                              <w:pPr>
                                <w:pStyle w:val="Frontcover-hoofdtiteloranje"/>
                              </w:pPr>
                              <w:r w:rsidRPr="009D1C29">
                                <w:t>Klik hier om de hoofdtitel aan te passen</w:t>
                              </w:r>
                            </w:p>
                          </w:tc>
                        </w:tr>
                        <w:tr w:rsidR="00B043D7" w:rsidRPr="009D1C29" w14:paraId="314AAF3C" w14:textId="77777777" w:rsidTr="003A5BDF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01799B62" w14:textId="77777777" w:rsidR="00385595" w:rsidRPr="009D1C29" w:rsidRDefault="00385595" w:rsidP="00B4263D">
                              <w:pPr>
                                <w:pStyle w:val="Frontcover-extrainfozwart"/>
                              </w:pPr>
                              <w:r w:rsidRPr="009D1C29">
                                <w:t>Klik hier om extra informatie toe te voegen (optioneel)</w:t>
                              </w:r>
                            </w:p>
                          </w:tc>
                        </w:tr>
                      </w:tbl>
                      <w:p w14:paraId="193156DA" w14:textId="77777777" w:rsidR="00385595" w:rsidRPr="009D1C29" w:rsidRDefault="00385595" w:rsidP="00B4263D"/>
                    </w:txbxContent>
                  </v:textbox>
                </v:shape>
              </v:group>
            </w:pict>
          </mc:Fallback>
        </mc:AlternateContent>
      </w:r>
    </w:p>
    <w:p w14:paraId="739D3546" w14:textId="77777777" w:rsidR="00E74ECF" w:rsidRPr="009D1C29" w:rsidRDefault="00E74ECF" w:rsidP="000E64F9">
      <w:pPr>
        <w:pStyle w:val="Kop1nietinTOC"/>
        <w:rPr>
          <w:lang w:val="nl-BE"/>
        </w:rPr>
      </w:pPr>
      <w:r w:rsidRPr="009D1C29">
        <w:rPr>
          <w:lang w:val="nl-BE"/>
        </w:rPr>
        <w:lastRenderedPageBreak/>
        <w:t>Inhoud</w:t>
      </w:r>
    </w:p>
    <w:p w14:paraId="7111BBC8" w14:textId="77777777" w:rsidR="00B47D40" w:rsidRPr="009D1C29" w:rsidRDefault="00645691" w:rsidP="00331805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nl-BE"/>
        </w:rPr>
      </w:pPr>
      <w:r w:rsidRPr="009D1C29">
        <w:rPr>
          <w:color w:val="000000" w:themeColor="text1"/>
          <w:sz w:val="24"/>
          <w:lang w:eastAsia="nl-NL"/>
        </w:rPr>
        <w:fldChar w:fldCharType="begin"/>
      </w:r>
      <w:r w:rsidRPr="009D1C29">
        <w:rPr>
          <w:color w:val="000000" w:themeColor="text1"/>
          <w:sz w:val="24"/>
          <w:lang w:eastAsia="nl-NL"/>
        </w:rPr>
        <w:instrText xml:space="preserve"> TOC \o "1-4" \h \z \u </w:instrText>
      </w:r>
      <w:r w:rsidRPr="009D1C29">
        <w:rPr>
          <w:color w:val="000000" w:themeColor="text1"/>
          <w:sz w:val="24"/>
          <w:lang w:eastAsia="nl-NL"/>
        </w:rPr>
        <w:fldChar w:fldCharType="separate"/>
      </w:r>
      <w:hyperlink w:anchor="_Toc138439965" w:history="1">
        <w:r w:rsidR="00B47D40" w:rsidRPr="009D1C29">
          <w:rPr>
            <w:rStyle w:val="Hyperlink"/>
          </w:rPr>
          <w:t>1.</w:t>
        </w:r>
        <w:r w:rsidR="00B47D40" w:rsidRPr="009D1C29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nl-BE"/>
          </w:rPr>
          <w:tab/>
        </w:r>
        <w:r w:rsidR="00B47D40" w:rsidRPr="009D1C29">
          <w:rPr>
            <w:rStyle w:val="Hyperlink"/>
          </w:rPr>
          <w:t>Dit is een titel in stijl ‘Kop 1'</w:t>
        </w:r>
        <w:r w:rsidR="00B47D40" w:rsidRPr="009D1C29">
          <w:rPr>
            <w:noProof/>
            <w:webHidden/>
          </w:rPr>
          <w:tab/>
        </w:r>
        <w:r w:rsidR="00B47D40" w:rsidRPr="009D1C29">
          <w:rPr>
            <w:noProof/>
            <w:webHidden/>
          </w:rPr>
          <w:fldChar w:fldCharType="begin"/>
        </w:r>
        <w:r w:rsidR="00B47D40" w:rsidRPr="009D1C29">
          <w:rPr>
            <w:noProof/>
            <w:webHidden/>
          </w:rPr>
          <w:instrText xml:space="preserve"> PAGEREF _Toc138439965 \h </w:instrText>
        </w:r>
        <w:r w:rsidR="00B47D40" w:rsidRPr="009D1C29">
          <w:rPr>
            <w:noProof/>
            <w:webHidden/>
          </w:rPr>
        </w:r>
        <w:r w:rsidR="00B47D40" w:rsidRPr="009D1C29">
          <w:rPr>
            <w:noProof/>
            <w:webHidden/>
          </w:rPr>
          <w:fldChar w:fldCharType="separate"/>
        </w:r>
        <w:r w:rsidR="00B47D40" w:rsidRPr="009D1C29">
          <w:rPr>
            <w:noProof/>
            <w:webHidden/>
          </w:rPr>
          <w:t>3</w:t>
        </w:r>
        <w:r w:rsidR="00B47D40" w:rsidRPr="009D1C29">
          <w:rPr>
            <w:noProof/>
            <w:webHidden/>
          </w:rPr>
          <w:fldChar w:fldCharType="end"/>
        </w:r>
      </w:hyperlink>
    </w:p>
    <w:p w14:paraId="505DE383" w14:textId="77777777" w:rsidR="00B47D40" w:rsidRPr="009D1C29" w:rsidRDefault="00A07E02" w:rsidP="00331805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hyperlink w:anchor="_Toc138439966" w:history="1">
        <w:r w:rsidR="00B47D40" w:rsidRPr="009D1C29">
          <w:rPr>
            <w:rStyle w:val="Hyperlink"/>
          </w:rPr>
          <w:t>1.1.</w:t>
        </w:r>
        <w:r w:rsidR="00B47D40" w:rsidRPr="009D1C29">
          <w:rPr>
            <w:rFonts w:asciiTheme="minorHAnsi" w:eastAsiaTheme="minorEastAsia" w:hAnsiTheme="minorHAnsi" w:cstheme="minorBidi"/>
            <w:noProof/>
            <w:sz w:val="22"/>
            <w:szCs w:val="22"/>
            <w:lang w:eastAsia="nl-BE"/>
          </w:rPr>
          <w:tab/>
        </w:r>
        <w:r w:rsidR="00B47D40" w:rsidRPr="009D1C29">
          <w:rPr>
            <w:rStyle w:val="Hyperlink"/>
          </w:rPr>
          <w:t>Dit is een titel in stijl ‘Kop 2’</w:t>
        </w:r>
        <w:r w:rsidR="00B47D40" w:rsidRPr="009D1C29">
          <w:rPr>
            <w:noProof/>
            <w:webHidden/>
          </w:rPr>
          <w:tab/>
        </w:r>
        <w:r w:rsidR="00B47D40" w:rsidRPr="009D1C29">
          <w:rPr>
            <w:noProof/>
            <w:webHidden/>
          </w:rPr>
          <w:fldChar w:fldCharType="begin"/>
        </w:r>
        <w:r w:rsidR="00B47D40" w:rsidRPr="009D1C29">
          <w:rPr>
            <w:noProof/>
            <w:webHidden/>
          </w:rPr>
          <w:instrText xml:space="preserve"> PAGEREF _Toc138439966 \h </w:instrText>
        </w:r>
        <w:r w:rsidR="00B47D40" w:rsidRPr="009D1C29">
          <w:rPr>
            <w:noProof/>
            <w:webHidden/>
          </w:rPr>
        </w:r>
        <w:r w:rsidR="00B47D40" w:rsidRPr="009D1C29">
          <w:rPr>
            <w:noProof/>
            <w:webHidden/>
          </w:rPr>
          <w:fldChar w:fldCharType="separate"/>
        </w:r>
        <w:r w:rsidR="00B47D40" w:rsidRPr="009D1C29">
          <w:rPr>
            <w:noProof/>
            <w:webHidden/>
          </w:rPr>
          <w:t>3</w:t>
        </w:r>
        <w:r w:rsidR="00B47D40" w:rsidRPr="009D1C29">
          <w:rPr>
            <w:noProof/>
            <w:webHidden/>
          </w:rPr>
          <w:fldChar w:fldCharType="end"/>
        </w:r>
      </w:hyperlink>
    </w:p>
    <w:p w14:paraId="3CEDFC2C" w14:textId="77777777" w:rsidR="00B47D40" w:rsidRPr="009D1C29" w:rsidRDefault="00A07E02" w:rsidP="00331805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hyperlink w:anchor="_Toc138439967" w:history="1">
        <w:r w:rsidR="00B47D40" w:rsidRPr="009D1C29">
          <w:rPr>
            <w:rStyle w:val="Hyperlink"/>
          </w:rPr>
          <w:t>1.1.1.</w:t>
        </w:r>
        <w:r w:rsidR="00B47D40" w:rsidRPr="009D1C29">
          <w:rPr>
            <w:rFonts w:asciiTheme="minorHAnsi" w:eastAsiaTheme="minorEastAsia" w:hAnsiTheme="minorHAnsi" w:cstheme="minorBidi"/>
            <w:noProof/>
            <w:sz w:val="22"/>
            <w:szCs w:val="22"/>
            <w:lang w:eastAsia="nl-BE"/>
          </w:rPr>
          <w:tab/>
        </w:r>
        <w:r w:rsidR="00B47D40" w:rsidRPr="009D1C29">
          <w:rPr>
            <w:rStyle w:val="Hyperlink"/>
          </w:rPr>
          <w:t>Dit is een titel in stijl ‘Kop 3’</w:t>
        </w:r>
        <w:r w:rsidR="00B47D40" w:rsidRPr="009D1C29">
          <w:rPr>
            <w:noProof/>
            <w:webHidden/>
          </w:rPr>
          <w:tab/>
        </w:r>
        <w:r w:rsidR="00B47D40" w:rsidRPr="009D1C29">
          <w:rPr>
            <w:noProof/>
            <w:webHidden/>
          </w:rPr>
          <w:fldChar w:fldCharType="begin"/>
        </w:r>
        <w:r w:rsidR="00B47D40" w:rsidRPr="009D1C29">
          <w:rPr>
            <w:noProof/>
            <w:webHidden/>
          </w:rPr>
          <w:instrText xml:space="preserve"> PAGEREF _Toc138439967 \h </w:instrText>
        </w:r>
        <w:r w:rsidR="00B47D40" w:rsidRPr="009D1C29">
          <w:rPr>
            <w:noProof/>
            <w:webHidden/>
          </w:rPr>
        </w:r>
        <w:r w:rsidR="00B47D40" w:rsidRPr="009D1C29">
          <w:rPr>
            <w:noProof/>
            <w:webHidden/>
          </w:rPr>
          <w:fldChar w:fldCharType="separate"/>
        </w:r>
        <w:r w:rsidR="00B47D40" w:rsidRPr="009D1C29">
          <w:rPr>
            <w:noProof/>
            <w:webHidden/>
          </w:rPr>
          <w:t>3</w:t>
        </w:r>
        <w:r w:rsidR="00B47D40" w:rsidRPr="009D1C29">
          <w:rPr>
            <w:noProof/>
            <w:webHidden/>
          </w:rPr>
          <w:fldChar w:fldCharType="end"/>
        </w:r>
      </w:hyperlink>
    </w:p>
    <w:p w14:paraId="10EFE6D3" w14:textId="77777777" w:rsidR="00B47D40" w:rsidRPr="009D1C29" w:rsidRDefault="00A07E02" w:rsidP="00331805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  <w:lang w:eastAsia="nl-BE"/>
        </w:rPr>
      </w:pPr>
      <w:hyperlink w:anchor="_Toc138439968" w:history="1">
        <w:r w:rsidR="00B47D40" w:rsidRPr="009D1C29">
          <w:rPr>
            <w:rStyle w:val="Hyperlink"/>
          </w:rPr>
          <w:t>1.1.1.1.</w:t>
        </w:r>
        <w:r w:rsidR="00B47D40" w:rsidRPr="009D1C29">
          <w:rPr>
            <w:rFonts w:asciiTheme="minorHAnsi" w:eastAsiaTheme="minorEastAsia" w:hAnsiTheme="minorHAnsi" w:cstheme="minorBidi"/>
            <w:noProof/>
            <w:sz w:val="22"/>
            <w:szCs w:val="22"/>
            <w:lang w:eastAsia="nl-BE"/>
          </w:rPr>
          <w:tab/>
        </w:r>
        <w:r w:rsidR="00B47D40" w:rsidRPr="009D1C29">
          <w:rPr>
            <w:rStyle w:val="Hyperlink"/>
          </w:rPr>
          <w:t>Dit is een titel in stijl ‘Kop 4’</w:t>
        </w:r>
        <w:r w:rsidR="00B47D40" w:rsidRPr="009D1C29">
          <w:rPr>
            <w:noProof/>
            <w:webHidden/>
          </w:rPr>
          <w:tab/>
        </w:r>
        <w:r w:rsidR="00B47D40" w:rsidRPr="009D1C29">
          <w:rPr>
            <w:noProof/>
            <w:webHidden/>
          </w:rPr>
          <w:fldChar w:fldCharType="begin"/>
        </w:r>
        <w:r w:rsidR="00B47D40" w:rsidRPr="009D1C29">
          <w:rPr>
            <w:noProof/>
            <w:webHidden/>
          </w:rPr>
          <w:instrText xml:space="preserve"> PAGEREF _Toc138439968 \h </w:instrText>
        </w:r>
        <w:r w:rsidR="00B47D40" w:rsidRPr="009D1C29">
          <w:rPr>
            <w:noProof/>
            <w:webHidden/>
          </w:rPr>
        </w:r>
        <w:r w:rsidR="00B47D40" w:rsidRPr="009D1C29">
          <w:rPr>
            <w:noProof/>
            <w:webHidden/>
          </w:rPr>
          <w:fldChar w:fldCharType="separate"/>
        </w:r>
        <w:r w:rsidR="00B47D40" w:rsidRPr="009D1C29">
          <w:rPr>
            <w:noProof/>
            <w:webHidden/>
          </w:rPr>
          <w:t>3</w:t>
        </w:r>
        <w:r w:rsidR="00B47D40" w:rsidRPr="009D1C29">
          <w:rPr>
            <w:noProof/>
            <w:webHidden/>
          </w:rPr>
          <w:fldChar w:fldCharType="end"/>
        </w:r>
      </w:hyperlink>
    </w:p>
    <w:p w14:paraId="5E76E107" w14:textId="77777777" w:rsidR="003E7BD4" w:rsidRPr="009D1C29" w:rsidRDefault="00645691" w:rsidP="00B4263D">
      <w:r w:rsidRPr="009D1C29">
        <w:rPr>
          <w:rFonts w:cstheme="minorHAnsi"/>
          <w:b/>
          <w:bCs/>
          <w:caps/>
          <w:color w:val="000000" w:themeColor="text1"/>
          <w:sz w:val="24"/>
          <w:szCs w:val="19"/>
          <w:lang w:eastAsia="nl-NL"/>
        </w:rPr>
        <w:fldChar w:fldCharType="end"/>
      </w:r>
    </w:p>
    <w:p w14:paraId="11A3A21D" w14:textId="77777777" w:rsidR="003D38C9" w:rsidRPr="009D1C29" w:rsidRDefault="006F40EB" w:rsidP="000E64F9">
      <w:pPr>
        <w:pStyle w:val="Kop1nietinTOC"/>
        <w:rPr>
          <w:lang w:val="nl-BE"/>
        </w:rPr>
      </w:pPr>
      <w:r w:rsidRPr="009D1C29">
        <w:rPr>
          <w:lang w:val="nl-BE"/>
        </w:rPr>
        <w:t>Lijst met t</w:t>
      </w:r>
      <w:r w:rsidR="003D38C9" w:rsidRPr="009D1C29">
        <w:rPr>
          <w:lang w:val="nl-BE"/>
        </w:rPr>
        <w:t>abellen</w:t>
      </w:r>
    </w:p>
    <w:p w14:paraId="4D8EDA79" w14:textId="77777777" w:rsidR="00B47D40" w:rsidRPr="009D1C29" w:rsidRDefault="002A7CD7" w:rsidP="00331805">
      <w:pPr>
        <w:pStyle w:val="TableofFigures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r w:rsidRPr="009D1C29">
        <w:fldChar w:fldCharType="begin"/>
      </w:r>
      <w:r w:rsidRPr="009D1C29">
        <w:instrText xml:space="preserve"> TOC \h \z \c "Tabel" </w:instrText>
      </w:r>
      <w:r w:rsidRPr="009D1C29">
        <w:fldChar w:fldCharType="separate"/>
      </w:r>
      <w:hyperlink w:anchor="_Toc138439969" w:history="1">
        <w:r w:rsidR="00B47D40" w:rsidRPr="009D1C29">
          <w:rPr>
            <w:rStyle w:val="Hyperlink"/>
            <w:noProof w:val="0"/>
          </w:rPr>
          <w:t>Tabel 1. Dit is het tabelbijschrift in stijl ‘Bijschrift’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_Toc138439969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4</w:t>
        </w:r>
        <w:r w:rsidR="00B47D40" w:rsidRPr="009D1C29">
          <w:rPr>
            <w:webHidden/>
          </w:rPr>
          <w:fldChar w:fldCharType="end"/>
        </w:r>
      </w:hyperlink>
    </w:p>
    <w:p w14:paraId="7C6026AD" w14:textId="77777777" w:rsidR="00B47D40" w:rsidRPr="009D1C29" w:rsidRDefault="00A07E02" w:rsidP="00331805">
      <w:pPr>
        <w:pStyle w:val="TableofFigures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hyperlink w:anchor="_Toc138439970" w:history="1">
        <w:r w:rsidR="00B47D40" w:rsidRPr="009D1C29">
          <w:rPr>
            <w:rStyle w:val="Hyperlink"/>
            <w:noProof w:val="0"/>
          </w:rPr>
          <w:t>Tabel 2. Dit is het tabelbijschrift in stijl ‘Bijschrift’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_Toc138439970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4</w:t>
        </w:r>
        <w:r w:rsidR="00B47D40" w:rsidRPr="009D1C29">
          <w:rPr>
            <w:webHidden/>
          </w:rPr>
          <w:fldChar w:fldCharType="end"/>
        </w:r>
      </w:hyperlink>
    </w:p>
    <w:p w14:paraId="0FB8A912" w14:textId="77777777" w:rsidR="00A22BCC" w:rsidRPr="009D1C29" w:rsidRDefault="002A7CD7" w:rsidP="00B4263D">
      <w:r w:rsidRPr="009D1C29">
        <w:fldChar w:fldCharType="end"/>
      </w:r>
    </w:p>
    <w:p w14:paraId="3A3AD282" w14:textId="77777777" w:rsidR="00901AED" w:rsidRPr="009D1C29" w:rsidRDefault="006F40EB" w:rsidP="000E64F9">
      <w:pPr>
        <w:pStyle w:val="Kop1nietinTOC"/>
        <w:rPr>
          <w:lang w:val="nl-BE"/>
        </w:rPr>
      </w:pPr>
      <w:r w:rsidRPr="009D1C29">
        <w:rPr>
          <w:lang w:val="nl-BE"/>
        </w:rPr>
        <w:t>Lijst met f</w:t>
      </w:r>
      <w:r w:rsidR="00E60B66" w:rsidRPr="009D1C29">
        <w:rPr>
          <w:lang w:val="nl-BE"/>
        </w:rPr>
        <w:t>iguren</w:t>
      </w:r>
    </w:p>
    <w:p w14:paraId="7DAA9D30" w14:textId="77777777" w:rsidR="00B47D40" w:rsidRPr="009D1C29" w:rsidRDefault="00901AED" w:rsidP="00331805">
      <w:pPr>
        <w:pStyle w:val="TableofFigures"/>
        <w:rPr>
          <w:rFonts w:asciiTheme="minorHAnsi" w:eastAsiaTheme="minorEastAsia" w:hAnsiTheme="minorHAnsi" w:cstheme="minorBidi"/>
          <w:color w:val="auto"/>
          <w:sz w:val="22"/>
          <w:szCs w:val="22"/>
          <w:lang w:eastAsia="nl-BE"/>
        </w:rPr>
      </w:pP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fldChar w:fldCharType="begin"/>
      </w: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instrText xml:space="preserve"> TOC \h \z \c "Figuur" </w:instrText>
      </w:r>
      <w:r w:rsidRPr="009D1C29">
        <w:rPr>
          <w:rFonts w:asciiTheme="majorHAnsi" w:eastAsiaTheme="majorEastAsia" w:hAnsiTheme="majorHAnsi" w:cs="Times New Roman (Koppen CS)"/>
          <w:color w:val="FA6432" w:themeColor="background2"/>
          <w:sz w:val="42"/>
          <w:szCs w:val="42"/>
        </w:rPr>
        <w:fldChar w:fldCharType="separate"/>
      </w:r>
      <w:hyperlink w:anchor="_Toc138439971" w:history="1">
        <w:r w:rsidR="00B47D40" w:rsidRPr="009D1C29">
          <w:rPr>
            <w:rStyle w:val="Hyperlink"/>
            <w:noProof w:val="0"/>
          </w:rPr>
          <w:t>Figuur 1. Dit is het figuurbijschrift in stijl ‘Bijschrift’</w:t>
        </w:r>
        <w:r w:rsidR="00B47D40" w:rsidRPr="009D1C29">
          <w:rPr>
            <w:webHidden/>
          </w:rPr>
          <w:tab/>
        </w:r>
        <w:r w:rsidR="00B47D40" w:rsidRPr="009D1C29">
          <w:rPr>
            <w:webHidden/>
          </w:rPr>
          <w:fldChar w:fldCharType="begin"/>
        </w:r>
        <w:r w:rsidR="00B47D40" w:rsidRPr="009D1C29">
          <w:rPr>
            <w:webHidden/>
          </w:rPr>
          <w:instrText xml:space="preserve"> PAGEREF _Toc138439971 \h </w:instrText>
        </w:r>
        <w:r w:rsidR="00B47D40" w:rsidRPr="009D1C29">
          <w:rPr>
            <w:webHidden/>
          </w:rPr>
        </w:r>
        <w:r w:rsidR="00B47D40" w:rsidRPr="009D1C29">
          <w:rPr>
            <w:webHidden/>
          </w:rPr>
          <w:fldChar w:fldCharType="separate"/>
        </w:r>
        <w:r w:rsidR="00B47D40" w:rsidRPr="009D1C29">
          <w:rPr>
            <w:webHidden/>
          </w:rPr>
          <w:t>4</w:t>
        </w:r>
        <w:r w:rsidR="00B47D40" w:rsidRPr="009D1C29">
          <w:rPr>
            <w:webHidden/>
          </w:rPr>
          <w:fldChar w:fldCharType="end"/>
        </w:r>
      </w:hyperlink>
    </w:p>
    <w:p w14:paraId="155D4415" w14:textId="77777777" w:rsidR="00F320C2" w:rsidRPr="009D1C29" w:rsidRDefault="00901AED" w:rsidP="00B4263D">
      <w:r w:rsidRPr="009D1C29">
        <w:fldChar w:fldCharType="end"/>
      </w:r>
    </w:p>
    <w:p w14:paraId="3609A708" w14:textId="77777777" w:rsidR="003D38C9" w:rsidRPr="009D1C29" w:rsidRDefault="003D38C9" w:rsidP="00B4263D">
      <w:r w:rsidRPr="009D1C29">
        <w:br w:type="page"/>
      </w:r>
    </w:p>
    <w:p w14:paraId="2B59A9BC" w14:textId="77777777" w:rsidR="0059642F" w:rsidRPr="009D1C29" w:rsidRDefault="003D38C9" w:rsidP="00B4263D">
      <w:pPr>
        <w:pStyle w:val="Heading1"/>
        <w:rPr>
          <w:lang w:val="nl-BE"/>
        </w:rPr>
      </w:pPr>
      <w:bookmarkStart w:id="0" w:name="_Toc138436068"/>
      <w:bookmarkStart w:id="1" w:name="_Toc138439965"/>
      <w:r w:rsidRPr="009D1C29">
        <w:rPr>
          <w:lang w:val="nl-BE"/>
        </w:rPr>
        <w:lastRenderedPageBreak/>
        <w:t>D</w:t>
      </w:r>
      <w:r w:rsidR="00F45E92" w:rsidRPr="009D1C29">
        <w:rPr>
          <w:lang w:val="nl-BE"/>
        </w:rPr>
        <w:t xml:space="preserve">it is een titel in </w:t>
      </w:r>
      <w:r w:rsidR="00A57C47" w:rsidRPr="009D1C29">
        <w:rPr>
          <w:lang w:val="nl-BE"/>
        </w:rPr>
        <w:t>stij</w:t>
      </w:r>
      <w:r w:rsidR="00C44DFF" w:rsidRPr="009D1C29">
        <w:rPr>
          <w:lang w:val="nl-BE"/>
        </w:rPr>
        <w:t xml:space="preserve">l </w:t>
      </w:r>
      <w:r w:rsidR="00F45E92" w:rsidRPr="009D1C29">
        <w:rPr>
          <w:lang w:val="nl-BE"/>
        </w:rPr>
        <w:t>‘Kop 1'</w:t>
      </w:r>
      <w:bookmarkEnd w:id="0"/>
      <w:bookmarkEnd w:id="1"/>
    </w:p>
    <w:p w14:paraId="29D1643F" w14:textId="77777777" w:rsidR="00E66418" w:rsidRPr="0094390F" w:rsidRDefault="00E66418" w:rsidP="00E66418">
      <w:pPr>
        <w:rPr>
          <w:lang w:val="en-US"/>
        </w:rPr>
      </w:pPr>
      <w:r w:rsidRPr="0094390F">
        <w:rPr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0FF7B48" w14:textId="77777777" w:rsidR="00E66418" w:rsidRPr="009D1C29" w:rsidRDefault="00E66418" w:rsidP="00E66418">
      <w:r w:rsidRPr="009D1C29">
        <w:t>Nunc viverra imperdiet enim. Fusce est. Vivamus a tellus.</w:t>
      </w:r>
      <w:r w:rsidR="0088471D" w:rsidRPr="009D1C29">
        <w:rPr>
          <w:rStyle w:val="FootnoteReference"/>
        </w:rPr>
        <w:footnoteReference w:id="2"/>
      </w:r>
    </w:p>
    <w:p w14:paraId="4429746A" w14:textId="77777777" w:rsidR="00953B6D" w:rsidRPr="009D1C29" w:rsidRDefault="00C21372" w:rsidP="00B4263D">
      <w:pPr>
        <w:pStyle w:val="Heading2"/>
        <w:rPr>
          <w:lang w:val="nl-BE"/>
        </w:rPr>
      </w:pPr>
      <w:bookmarkStart w:id="2" w:name="_Toc138436069"/>
      <w:bookmarkStart w:id="3" w:name="_Toc138439966"/>
      <w:r w:rsidRPr="009D1C29">
        <w:rPr>
          <w:lang w:val="nl-BE"/>
        </w:rPr>
        <w:t>Dit is een titel in stijl ‘Kop 2’</w:t>
      </w:r>
      <w:bookmarkEnd w:id="2"/>
      <w:bookmarkEnd w:id="3"/>
    </w:p>
    <w:p w14:paraId="0563D8A2" w14:textId="77777777" w:rsidR="00E66418" w:rsidRPr="0094390F" w:rsidRDefault="00E66418" w:rsidP="00E66418">
      <w:pPr>
        <w:rPr>
          <w:lang w:val="en-US"/>
        </w:rPr>
      </w:pPr>
      <w:r w:rsidRPr="0094390F">
        <w:rPr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627A7553" w14:textId="77777777" w:rsidR="00E66418" w:rsidRPr="009D1C29" w:rsidRDefault="00E66418" w:rsidP="00E66418">
      <w:r w:rsidRPr="009D1C29">
        <w:t>Nunc viverra imperdiet enim. Fusce est. Vivamus a tellus.</w:t>
      </w:r>
      <w:r w:rsidR="00FE698D" w:rsidRPr="009D1C29">
        <w:rPr>
          <w:rStyle w:val="FootnoteReference"/>
        </w:rPr>
        <w:footnoteReference w:id="3"/>
      </w:r>
    </w:p>
    <w:p w14:paraId="0EF3CD05" w14:textId="77777777" w:rsidR="0059642F" w:rsidRPr="009D1C29" w:rsidRDefault="00F94302" w:rsidP="00F83D55">
      <w:pPr>
        <w:pStyle w:val="Heading3"/>
      </w:pPr>
      <w:bookmarkStart w:id="4" w:name="_Toc138436070"/>
      <w:bookmarkStart w:id="5" w:name="_Toc138439967"/>
      <w:r w:rsidRPr="009D1C29">
        <w:t>Dit is een titel in stijl ‘Kop 3’</w:t>
      </w:r>
      <w:bookmarkEnd w:id="4"/>
      <w:bookmarkEnd w:id="5"/>
    </w:p>
    <w:p w14:paraId="3A0CE074" w14:textId="77777777" w:rsidR="00B5006C" w:rsidRPr="0094390F" w:rsidRDefault="00B5006C" w:rsidP="00B4263D">
      <w:pPr>
        <w:rPr>
          <w:lang w:val="en-US"/>
        </w:rPr>
      </w:pPr>
      <w:r w:rsidRPr="0094390F">
        <w:rPr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1B0B9F5B" w14:textId="77777777" w:rsidR="00B5006C" w:rsidRPr="009D1C29" w:rsidRDefault="00B5006C" w:rsidP="00B4263D">
      <w:r w:rsidRPr="009D1C29">
        <w:t>Nunc viverra imperdiet enim. Fusce est. Vivamus a tellus.</w:t>
      </w:r>
    </w:p>
    <w:p w14:paraId="27ED180A" w14:textId="77777777" w:rsidR="007D3CA1" w:rsidRPr="009D1C29" w:rsidRDefault="007D3CA1" w:rsidP="00B4263D">
      <w:pPr>
        <w:pStyle w:val="Heading4"/>
      </w:pPr>
      <w:bookmarkStart w:id="6" w:name="_Toc138436071"/>
      <w:bookmarkStart w:id="7" w:name="_Toc138439968"/>
      <w:r w:rsidRPr="009D1C29">
        <w:t xml:space="preserve">Dit is een titel in stijl ‘Kop </w:t>
      </w:r>
      <w:r w:rsidR="00674B53" w:rsidRPr="009D1C29">
        <w:t>4</w:t>
      </w:r>
      <w:r w:rsidRPr="009D1C29">
        <w:t>’</w:t>
      </w:r>
      <w:bookmarkEnd w:id="6"/>
      <w:bookmarkEnd w:id="7"/>
    </w:p>
    <w:p w14:paraId="4DBFF107" w14:textId="77777777" w:rsidR="007D3CA1" w:rsidRPr="0094390F" w:rsidRDefault="007D3CA1" w:rsidP="00B4263D">
      <w:pPr>
        <w:rPr>
          <w:lang w:val="en-US"/>
        </w:rPr>
      </w:pPr>
      <w:r w:rsidRPr="0094390F">
        <w:rPr>
          <w:lang w:val="en-US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78E78A0" w14:textId="77777777" w:rsidR="007D3CA1" w:rsidRPr="009D1C29" w:rsidRDefault="007D3CA1" w:rsidP="00B4263D">
      <w:r w:rsidRPr="009D1C29">
        <w:t>Nunc viverra imperdiet enim. Fusce est. Vivamus a tellus.</w:t>
      </w:r>
    </w:p>
    <w:p w14:paraId="0FB67F39" w14:textId="77777777" w:rsidR="0059642F" w:rsidRPr="009D1C29" w:rsidRDefault="00136BC1" w:rsidP="00B21B61">
      <w:pPr>
        <w:pStyle w:val="Heading5"/>
      </w:pPr>
      <w:r w:rsidRPr="009D1C29">
        <w:t>Dit is een titel in stijl ‘Kop 5’</w:t>
      </w:r>
    </w:p>
    <w:p w14:paraId="673B732A" w14:textId="77777777" w:rsidR="004930A8" w:rsidRPr="009D1C29" w:rsidRDefault="004930A8" w:rsidP="00B4263D">
      <w:r w:rsidRPr="009D1C29">
        <w:t xml:space="preserve">Dit is een hyperlink: </w:t>
      </w:r>
      <w:hyperlink r:id="rId8" w:history="1">
        <w:r w:rsidRPr="009D1C29">
          <w:rPr>
            <w:rStyle w:val="Hyperlink"/>
            <w:noProof w:val="0"/>
          </w:rPr>
          <w:t>www.thomasmore.be</w:t>
        </w:r>
      </w:hyperlink>
      <w:r w:rsidRPr="009D1C29">
        <w:t>.</w:t>
      </w:r>
    </w:p>
    <w:p w14:paraId="6EBDFAB5" w14:textId="77777777" w:rsidR="0059642F" w:rsidRPr="009D1C29" w:rsidRDefault="00A90A9A" w:rsidP="00B21B61">
      <w:pPr>
        <w:pStyle w:val="Heading6"/>
      </w:pPr>
      <w:r w:rsidRPr="009D1C29">
        <w:t>Dit is een titel in stijl ‘Kop 6’</w:t>
      </w:r>
    </w:p>
    <w:p w14:paraId="0947D38A" w14:textId="77777777" w:rsidR="00C459BC" w:rsidRPr="009D1C29" w:rsidRDefault="00C459BC" w:rsidP="00C459BC">
      <w:pPr>
        <w:pStyle w:val="ListNumber"/>
      </w:pPr>
      <w:r w:rsidRPr="009D1C29">
        <w:t>Dit is een bulleted list in stijl ‘Lijst</w:t>
      </w:r>
      <w:r w:rsidR="00D213FA" w:rsidRPr="009D1C29">
        <w:t>nummering</w:t>
      </w:r>
      <w:r w:rsidRPr="009D1C29">
        <w:t>’</w:t>
      </w:r>
    </w:p>
    <w:p w14:paraId="238B0A42" w14:textId="77777777" w:rsidR="00C459BC" w:rsidRPr="009D1C29" w:rsidRDefault="00D213FA" w:rsidP="00C459BC">
      <w:pPr>
        <w:pStyle w:val="ListNumber"/>
      </w:pPr>
      <w:r w:rsidRPr="009D1C29">
        <w:t>Dit is een bulleted list in stijl ‘Lijstnummering’</w:t>
      </w:r>
    </w:p>
    <w:p w14:paraId="28155780" w14:textId="77777777" w:rsidR="00C459BC" w:rsidRPr="009D1C29" w:rsidRDefault="00D213FA" w:rsidP="00C459BC">
      <w:pPr>
        <w:pStyle w:val="ListNumber"/>
      </w:pPr>
      <w:r w:rsidRPr="009D1C29">
        <w:t>Dit is een bulleted list in stijl ‘Lijstnummering’</w:t>
      </w:r>
    </w:p>
    <w:p w14:paraId="55CA94F4" w14:textId="77777777" w:rsidR="00C459BC" w:rsidRPr="009D1C29" w:rsidRDefault="00C459BC" w:rsidP="009E1B7C">
      <w:pPr>
        <w:ind w:left="284"/>
      </w:pPr>
    </w:p>
    <w:p w14:paraId="57C12B1B" w14:textId="77777777" w:rsidR="00F73936" w:rsidRPr="009D1C29" w:rsidRDefault="002343B5" w:rsidP="00860754">
      <w:pPr>
        <w:pStyle w:val="ListParagraph"/>
      </w:pPr>
      <w:r w:rsidRPr="009D1C29">
        <w:t>Dit is een bulleted list</w:t>
      </w:r>
      <w:r w:rsidR="00B1773B" w:rsidRPr="009D1C29">
        <w:t xml:space="preserve"> </w:t>
      </w:r>
      <w:r w:rsidRPr="009D1C29">
        <w:t>in stijl ‘Lijstalinea’</w:t>
      </w:r>
      <w:r w:rsidR="00B1773B" w:rsidRPr="009D1C29">
        <w:t xml:space="preserve"> (zonder indent)</w:t>
      </w:r>
    </w:p>
    <w:p w14:paraId="289F9C2D" w14:textId="77777777" w:rsidR="002343B5" w:rsidRPr="009D1C29" w:rsidRDefault="00B1773B" w:rsidP="000E20C9">
      <w:pPr>
        <w:pStyle w:val="ListParagraph"/>
        <w:numPr>
          <w:ilvl w:val="1"/>
          <w:numId w:val="40"/>
        </w:numPr>
      </w:pPr>
      <w:bookmarkStart w:id="8" w:name="_Toc54607487"/>
      <w:r w:rsidRPr="009D1C29">
        <w:t>Dit is een bulleted list in stijl ‘Lijstalinea’ (</w:t>
      </w:r>
      <w:r w:rsidR="007175CE" w:rsidRPr="009D1C29">
        <w:t>met 1 indent</w:t>
      </w:r>
      <w:r w:rsidRPr="009D1C29">
        <w:t>)</w:t>
      </w:r>
    </w:p>
    <w:p w14:paraId="0E373D5F" w14:textId="77777777" w:rsidR="007175CE" w:rsidRPr="009D1C29" w:rsidRDefault="007175CE" w:rsidP="007175CE">
      <w:pPr>
        <w:pStyle w:val="ListParagraph"/>
        <w:numPr>
          <w:ilvl w:val="2"/>
          <w:numId w:val="40"/>
        </w:numPr>
      </w:pPr>
      <w:r w:rsidRPr="009D1C29">
        <w:t>Dit is een bulleted list in stijl ‘Lijstalinea’ (met 2 indents)</w:t>
      </w:r>
    </w:p>
    <w:p w14:paraId="783A22E0" w14:textId="77777777" w:rsidR="007175CE" w:rsidRPr="009D1C29" w:rsidRDefault="007175CE" w:rsidP="007175CE">
      <w:pPr>
        <w:pStyle w:val="ListParagraph"/>
        <w:numPr>
          <w:ilvl w:val="3"/>
          <w:numId w:val="40"/>
        </w:numPr>
      </w:pPr>
      <w:r w:rsidRPr="009D1C29">
        <w:t>Dit is een bulleted list in stijl ‘Lijstalinea’ (met 3 indents)</w:t>
      </w:r>
    </w:p>
    <w:p w14:paraId="6958E282" w14:textId="77777777" w:rsidR="002343B5" w:rsidRPr="009D1C29" w:rsidRDefault="002343B5" w:rsidP="00B4263D"/>
    <w:p w14:paraId="11F68E3D" w14:textId="77777777" w:rsidR="005E5F85" w:rsidRPr="009D1C29" w:rsidRDefault="00904CF7" w:rsidP="00C70A88">
      <w:pPr>
        <w:pStyle w:val="ListBullet"/>
      </w:pPr>
      <w:r w:rsidRPr="009D1C29">
        <w:t>Dit is een bulleted list</w:t>
      </w:r>
      <w:r w:rsidR="004C6CA4" w:rsidRPr="009D1C29">
        <w:t xml:space="preserve"> (niveau 1)</w:t>
      </w:r>
      <w:r w:rsidRPr="009D1C29">
        <w:t xml:space="preserve"> in stijl</w:t>
      </w:r>
      <w:r w:rsidR="00523ACC" w:rsidRPr="009D1C29">
        <w:t xml:space="preserve"> </w:t>
      </w:r>
      <w:r w:rsidRPr="009D1C29">
        <w:t xml:space="preserve">‘Lijst </w:t>
      </w:r>
      <w:r w:rsidR="00523ACC" w:rsidRPr="009D1C29">
        <w:t>opsom.teken</w:t>
      </w:r>
      <w:r w:rsidR="00EA2F65" w:rsidRPr="009D1C29">
        <w:t>’</w:t>
      </w:r>
    </w:p>
    <w:p w14:paraId="3ABB7B0C" w14:textId="77777777" w:rsidR="00EA2F65" w:rsidRPr="009D1C29" w:rsidRDefault="00EA2F65" w:rsidP="0048703B">
      <w:pPr>
        <w:pStyle w:val="ListBullet2"/>
      </w:pPr>
      <w:r w:rsidRPr="009D1C29">
        <w:lastRenderedPageBreak/>
        <w:t>Dit is een bulleted list</w:t>
      </w:r>
      <w:r w:rsidR="004C6CA4" w:rsidRPr="009D1C29">
        <w:t xml:space="preserve"> (niveau 2)</w:t>
      </w:r>
      <w:r w:rsidRPr="009D1C29">
        <w:t xml:space="preserve"> in stijl ‘Lijst opsom.teken 2’</w:t>
      </w:r>
    </w:p>
    <w:p w14:paraId="456C60BD" w14:textId="77777777" w:rsidR="00C05A56" w:rsidRPr="009D1C29" w:rsidRDefault="00C05A56" w:rsidP="00C70A88">
      <w:pPr>
        <w:pStyle w:val="ListBullet3"/>
      </w:pPr>
      <w:r w:rsidRPr="009D1C29">
        <w:t>Dit is een bulleted list (niveau 3) in stijl ‘Lijst opsom.teken 3’</w:t>
      </w:r>
    </w:p>
    <w:p w14:paraId="69C80348" w14:textId="77777777" w:rsidR="005B50F3" w:rsidRPr="009D1C29" w:rsidRDefault="004C4C36" w:rsidP="00B4263D">
      <w:pPr>
        <w:pStyle w:val="ListBullet4"/>
      </w:pPr>
      <w:r w:rsidRPr="009D1C29">
        <w:t>Dit is een bulleted list (niveau 4) in stijl ‘Lijst opsom.teken 4’</w:t>
      </w:r>
    </w:p>
    <w:p w14:paraId="3932CC14" w14:textId="77777777" w:rsidR="005F36CE" w:rsidRPr="009D1C29" w:rsidRDefault="005F42CC" w:rsidP="00B4263D">
      <w:bookmarkStart w:id="9" w:name="_Ref55045975"/>
      <w:bookmarkStart w:id="10" w:name="_Toc55391511"/>
      <w:r w:rsidRPr="009D1C29">
        <w:rPr>
          <w:noProof/>
        </w:rPr>
        <w:drawing>
          <wp:inline distT="0" distB="0" distL="0" distR="0" wp14:anchorId="700CF5A9" wp14:editId="3C394F21">
            <wp:extent cx="3162300" cy="1844675"/>
            <wp:effectExtent l="0" t="0" r="0" b="3175"/>
            <wp:docPr id="2112071397" name="Grafiek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CCBFCD2" w14:textId="77777777" w:rsidR="00FC1EC5" w:rsidRPr="009D1C29" w:rsidRDefault="005F36CE" w:rsidP="00F41CEF">
      <w:pPr>
        <w:pStyle w:val="Caption"/>
      </w:pPr>
      <w:bookmarkStart w:id="11" w:name="_Toc138439971"/>
      <w:r w:rsidRPr="009D1C29">
        <w:t xml:space="preserve">Figuur </w:t>
      </w:r>
      <w:fldSimple w:instr=" SEQ Figuur \* ARABIC ">
        <w:r w:rsidR="00A07E02">
          <w:rPr>
            <w:noProof/>
          </w:rPr>
          <w:t>1</w:t>
        </w:r>
      </w:fldSimple>
      <w:r w:rsidRPr="009D1C29">
        <w:t xml:space="preserve">. </w:t>
      </w:r>
      <w:r w:rsidR="00A60E50" w:rsidRPr="009D1C29">
        <w:t>Dit is het figuurb</w:t>
      </w:r>
      <w:r w:rsidRPr="009D1C29">
        <w:t>ijschrift</w:t>
      </w:r>
      <w:r w:rsidR="00A60E50" w:rsidRPr="009D1C29">
        <w:t xml:space="preserve"> in stijl ‘Bijschrift’</w:t>
      </w:r>
      <w:bookmarkEnd w:id="11"/>
    </w:p>
    <w:p w14:paraId="68AEF128" w14:textId="77777777" w:rsidR="00D62CE2" w:rsidRPr="009D1C29" w:rsidRDefault="000C074D" w:rsidP="000077FA">
      <w:r w:rsidRPr="009D1C29">
        <w:rPr>
          <w:b/>
          <w:bCs/>
          <w:highlight w:val="yellow"/>
        </w:rPr>
        <w:t>TIP</w:t>
      </w:r>
      <w:r w:rsidR="00323AB2" w:rsidRPr="009D1C29">
        <w:rPr>
          <w:highlight w:val="yellow"/>
        </w:rPr>
        <w:t xml:space="preserve"> | O</w:t>
      </w:r>
      <w:r w:rsidR="00D62CE2" w:rsidRPr="009D1C29">
        <w:rPr>
          <w:highlight w:val="yellow"/>
        </w:rPr>
        <w:t xml:space="preserve">nderstaande tabellen zijn opgemaakt met </w:t>
      </w:r>
      <w:r w:rsidR="00D62CE2" w:rsidRPr="009D1C29">
        <w:rPr>
          <w:b/>
          <w:bCs/>
          <w:highlight w:val="yellow"/>
        </w:rPr>
        <w:t>automatisch</w:t>
      </w:r>
      <w:r w:rsidR="000219E1" w:rsidRPr="009D1C29">
        <w:rPr>
          <w:b/>
          <w:bCs/>
          <w:highlight w:val="yellow"/>
        </w:rPr>
        <w:t>e</w:t>
      </w:r>
      <w:r w:rsidR="00D62CE2" w:rsidRPr="009D1C29">
        <w:rPr>
          <w:b/>
          <w:bCs/>
          <w:highlight w:val="yellow"/>
        </w:rPr>
        <w:t xml:space="preserve"> tabelo</w:t>
      </w:r>
      <w:r w:rsidR="000219E1" w:rsidRPr="009D1C29">
        <w:rPr>
          <w:b/>
          <w:bCs/>
          <w:highlight w:val="yellow"/>
        </w:rPr>
        <w:t>pmaak</w:t>
      </w:r>
      <w:r w:rsidRPr="009D1C29">
        <w:rPr>
          <w:highlight w:val="yellow"/>
        </w:rPr>
        <w:t>:</w:t>
      </w:r>
    </w:p>
    <w:p w14:paraId="1A6688E4" w14:textId="77777777" w:rsidR="000C074D" w:rsidRPr="009D1C29" w:rsidRDefault="000C074D" w:rsidP="000077FA"/>
    <w:p w14:paraId="6A9E41E1" w14:textId="77777777" w:rsidR="000C074D" w:rsidRPr="009D1C29" w:rsidRDefault="000C074D" w:rsidP="000C074D">
      <w:pPr>
        <w:pStyle w:val="ListParagraph"/>
        <w:numPr>
          <w:ilvl w:val="0"/>
          <w:numId w:val="41"/>
        </w:numPr>
      </w:pPr>
      <w:r w:rsidRPr="009D1C29">
        <w:t xml:space="preserve">Klik </w:t>
      </w:r>
      <w:r w:rsidR="00F228F7" w:rsidRPr="009D1C29">
        <w:t xml:space="preserve">in </w:t>
      </w:r>
      <w:r w:rsidR="00B46EDC" w:rsidRPr="009D1C29">
        <w:t xml:space="preserve">een van de </w:t>
      </w:r>
      <w:r w:rsidR="00F228F7" w:rsidRPr="009D1C29">
        <w:t>tabel</w:t>
      </w:r>
      <w:r w:rsidR="00B46EDC" w:rsidRPr="009D1C29">
        <w:t>le</w:t>
      </w:r>
      <w:r w:rsidR="00D85779" w:rsidRPr="009D1C29">
        <w:t>n</w:t>
      </w:r>
      <w:r w:rsidR="00F228F7" w:rsidRPr="009D1C29">
        <w:t>.</w:t>
      </w:r>
    </w:p>
    <w:p w14:paraId="545257A3" w14:textId="77777777" w:rsidR="00F228F7" w:rsidRPr="009D1C29" w:rsidRDefault="00B571EB" w:rsidP="000C074D">
      <w:pPr>
        <w:pStyle w:val="ListParagraph"/>
        <w:numPr>
          <w:ilvl w:val="0"/>
          <w:numId w:val="41"/>
        </w:numPr>
      </w:pPr>
      <w:r w:rsidRPr="009D1C29">
        <w:t>In de m</w:t>
      </w:r>
      <w:r w:rsidR="00F228F7" w:rsidRPr="009D1C29">
        <w:t>enu</w:t>
      </w:r>
      <w:r w:rsidR="00B46EDC" w:rsidRPr="009D1C29">
        <w:t>balk</w:t>
      </w:r>
      <w:r w:rsidR="00F228F7" w:rsidRPr="009D1C29">
        <w:t xml:space="preserve"> [bovenaan] -&gt; </w:t>
      </w:r>
      <w:r w:rsidR="002A1D8A" w:rsidRPr="009D1C29">
        <w:t>‘Tabelontwerp’</w:t>
      </w:r>
    </w:p>
    <w:p w14:paraId="75F8EE90" w14:textId="77777777" w:rsidR="000219E1" w:rsidRPr="009D1C29" w:rsidRDefault="000219E1" w:rsidP="000C074D">
      <w:pPr>
        <w:pStyle w:val="ListParagraph"/>
        <w:numPr>
          <w:ilvl w:val="0"/>
          <w:numId w:val="41"/>
        </w:numPr>
      </w:pPr>
      <w:r w:rsidRPr="009D1C29">
        <w:t>Bovenaan links zie je (al dan niet) vinkjes staan bij ‘Veldnamenrij’</w:t>
      </w:r>
      <w:r w:rsidR="009E00EE" w:rsidRPr="009D1C29">
        <w:t xml:space="preserve">, ‘Totaalrij’, </w:t>
      </w:r>
      <w:r w:rsidR="001C57B6" w:rsidRPr="009D1C29">
        <w:t>‘Gestreepte rijen’, ‘Eerste kolom’, ‘Laatste kolom’ en ‘Gestreepte kolommen’.</w:t>
      </w:r>
    </w:p>
    <w:p w14:paraId="69E50F28" w14:textId="77777777" w:rsidR="00B6412C" w:rsidRPr="009D1C29" w:rsidRDefault="00B6412C" w:rsidP="000C074D">
      <w:pPr>
        <w:pStyle w:val="ListParagraph"/>
        <w:numPr>
          <w:ilvl w:val="0"/>
          <w:numId w:val="41"/>
        </w:numPr>
      </w:pPr>
      <w:r w:rsidRPr="009D1C29">
        <w:t>Klik de gewenste optie</w:t>
      </w:r>
      <w:r w:rsidR="005356C5" w:rsidRPr="009D1C29">
        <w:t>(</w:t>
      </w:r>
      <w:r w:rsidRPr="009D1C29">
        <w:t>s</w:t>
      </w:r>
      <w:r w:rsidR="005356C5" w:rsidRPr="009D1C29">
        <w:t>)</w:t>
      </w:r>
      <w:r w:rsidRPr="009D1C29">
        <w:t xml:space="preserve"> aan</w:t>
      </w:r>
      <w:r w:rsidR="005356C5" w:rsidRPr="009D1C29">
        <w:t>/</w:t>
      </w:r>
      <w:r w:rsidRPr="009D1C29">
        <w:t>uit en de opmaak van je tabel wordt automatisch aangepast</w:t>
      </w:r>
      <w:r w:rsidR="005356C5" w:rsidRPr="009D1C29">
        <w:t>.</w:t>
      </w:r>
    </w:p>
    <w:p w14:paraId="138373AF" w14:textId="77777777" w:rsidR="00B5217C" w:rsidRPr="009D1C29" w:rsidRDefault="00B5217C" w:rsidP="000077FA"/>
    <w:tbl>
      <w:tblPr>
        <w:tblStyle w:val="Tabeloranje"/>
        <w:tblW w:w="0" w:type="auto"/>
        <w:tblLook w:val="0460" w:firstRow="1" w:lastRow="1" w:firstColumn="0" w:lastColumn="0" w:noHBand="0" w:noVBand="1"/>
      </w:tblPr>
      <w:tblGrid>
        <w:gridCol w:w="1534"/>
        <w:gridCol w:w="1534"/>
        <w:gridCol w:w="1534"/>
        <w:gridCol w:w="1534"/>
      </w:tblGrid>
      <w:tr w:rsidR="002D6B4E" w:rsidRPr="009D1C29" w14:paraId="59C2DB5C" w14:textId="77777777" w:rsidTr="000A4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F9C79B" w14:textId="77777777" w:rsidR="002D6B4E" w:rsidRPr="009D1C29" w:rsidRDefault="002D6B4E" w:rsidP="00B4263D">
            <w:r w:rsidRPr="009D1C29">
              <w:t>Veldnamenrij</w:t>
            </w:r>
          </w:p>
        </w:tc>
        <w:tc>
          <w:tcPr>
            <w:tcW w:w="0" w:type="auto"/>
          </w:tcPr>
          <w:p w14:paraId="6D6B66A3" w14:textId="77777777" w:rsidR="002D6B4E" w:rsidRPr="009D1C29" w:rsidRDefault="002D6B4E" w:rsidP="00B4263D">
            <w:r w:rsidRPr="009D1C29">
              <w:t>Veldnamenrij</w:t>
            </w:r>
          </w:p>
        </w:tc>
        <w:tc>
          <w:tcPr>
            <w:tcW w:w="0" w:type="auto"/>
          </w:tcPr>
          <w:p w14:paraId="4C4D798B" w14:textId="77777777" w:rsidR="002D6B4E" w:rsidRPr="009D1C29" w:rsidRDefault="002D6B4E" w:rsidP="00B4263D">
            <w:r w:rsidRPr="009D1C29">
              <w:t>Veldnamenrij</w:t>
            </w:r>
          </w:p>
        </w:tc>
        <w:tc>
          <w:tcPr>
            <w:tcW w:w="0" w:type="auto"/>
          </w:tcPr>
          <w:p w14:paraId="533CACED" w14:textId="77777777" w:rsidR="002D6B4E" w:rsidRPr="009D1C29" w:rsidRDefault="002D6B4E" w:rsidP="00B4263D">
            <w:r w:rsidRPr="009D1C29">
              <w:t>Veldnamenrij</w:t>
            </w:r>
          </w:p>
        </w:tc>
      </w:tr>
      <w:tr w:rsidR="002D6B4E" w:rsidRPr="009D1C29" w14:paraId="7F82EF90" w14:textId="77777777" w:rsidTr="000A4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3663B67" w14:textId="77777777" w:rsidR="002D6B4E" w:rsidRPr="009D1C29" w:rsidRDefault="002D6B4E" w:rsidP="002D6B4E">
            <w:r w:rsidRPr="009D1C29">
              <w:t>Lorem ipsum</w:t>
            </w:r>
          </w:p>
        </w:tc>
        <w:tc>
          <w:tcPr>
            <w:tcW w:w="0" w:type="auto"/>
          </w:tcPr>
          <w:p w14:paraId="2401B63C" w14:textId="77777777" w:rsidR="002D6B4E" w:rsidRPr="009D1C29" w:rsidRDefault="002D6B4E" w:rsidP="002D6B4E">
            <w:r w:rsidRPr="009D1C29">
              <w:t>Lorem ipsum</w:t>
            </w:r>
          </w:p>
        </w:tc>
        <w:tc>
          <w:tcPr>
            <w:tcW w:w="0" w:type="auto"/>
          </w:tcPr>
          <w:p w14:paraId="70B8F123" w14:textId="77777777" w:rsidR="002D6B4E" w:rsidRPr="009D1C29" w:rsidRDefault="002D6B4E" w:rsidP="002D6B4E">
            <w:r w:rsidRPr="009D1C29">
              <w:t>Lorem ipsium</w:t>
            </w:r>
          </w:p>
        </w:tc>
        <w:tc>
          <w:tcPr>
            <w:tcW w:w="0" w:type="auto"/>
          </w:tcPr>
          <w:p w14:paraId="0207C7A6" w14:textId="77777777" w:rsidR="002D6B4E" w:rsidRPr="009D1C29" w:rsidRDefault="002D6B4E" w:rsidP="002D6B4E">
            <w:r w:rsidRPr="009D1C29">
              <w:t>Lorem ipsium</w:t>
            </w:r>
          </w:p>
        </w:tc>
      </w:tr>
      <w:tr w:rsidR="002D6B4E" w:rsidRPr="009D1C29" w14:paraId="0A5A1DBC" w14:textId="77777777" w:rsidTr="000A45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5D2D535C" w14:textId="77777777" w:rsidR="002D6B4E" w:rsidRPr="009D1C29" w:rsidRDefault="002D6B4E" w:rsidP="002D6B4E">
            <w:r w:rsidRPr="009D1C29">
              <w:t>Lorem ipsum</w:t>
            </w:r>
          </w:p>
        </w:tc>
        <w:tc>
          <w:tcPr>
            <w:tcW w:w="0" w:type="auto"/>
          </w:tcPr>
          <w:p w14:paraId="2EE3DE7E" w14:textId="77777777" w:rsidR="002D6B4E" w:rsidRPr="009D1C29" w:rsidRDefault="002D6B4E" w:rsidP="002D6B4E">
            <w:r w:rsidRPr="009D1C29">
              <w:t>Lorem ipsum</w:t>
            </w:r>
          </w:p>
        </w:tc>
        <w:tc>
          <w:tcPr>
            <w:tcW w:w="0" w:type="auto"/>
          </w:tcPr>
          <w:p w14:paraId="76DB5B17" w14:textId="77777777" w:rsidR="002D6B4E" w:rsidRPr="009D1C29" w:rsidRDefault="002D6B4E" w:rsidP="002D6B4E">
            <w:r w:rsidRPr="009D1C29">
              <w:t>Lorem ipsium</w:t>
            </w:r>
          </w:p>
        </w:tc>
        <w:tc>
          <w:tcPr>
            <w:tcW w:w="0" w:type="auto"/>
          </w:tcPr>
          <w:p w14:paraId="584280F5" w14:textId="77777777" w:rsidR="002D6B4E" w:rsidRPr="009D1C29" w:rsidRDefault="002D6B4E" w:rsidP="002D6B4E">
            <w:r w:rsidRPr="009D1C29">
              <w:t>Lorem ipsium</w:t>
            </w:r>
          </w:p>
        </w:tc>
      </w:tr>
      <w:tr w:rsidR="000A45F4" w:rsidRPr="009D1C29" w14:paraId="06A120E3" w14:textId="77777777" w:rsidTr="000A45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3369E6" w14:textId="77777777" w:rsidR="000A45F4" w:rsidRPr="009D1C29" w:rsidRDefault="000A45F4" w:rsidP="000A45F4">
            <w:r w:rsidRPr="009D1C29">
              <w:t>Lorem ipsum</w:t>
            </w:r>
          </w:p>
        </w:tc>
        <w:tc>
          <w:tcPr>
            <w:tcW w:w="0" w:type="auto"/>
          </w:tcPr>
          <w:p w14:paraId="557263A9" w14:textId="77777777" w:rsidR="000A45F4" w:rsidRPr="009D1C29" w:rsidRDefault="000A45F4" w:rsidP="000A45F4">
            <w:r w:rsidRPr="009D1C29">
              <w:t>Lorem ipsum</w:t>
            </w:r>
          </w:p>
        </w:tc>
        <w:tc>
          <w:tcPr>
            <w:tcW w:w="0" w:type="auto"/>
          </w:tcPr>
          <w:p w14:paraId="206632B2" w14:textId="77777777" w:rsidR="000A45F4" w:rsidRPr="009D1C29" w:rsidRDefault="000A45F4" w:rsidP="000A45F4">
            <w:r w:rsidRPr="009D1C29">
              <w:t>Lorem ipsium</w:t>
            </w:r>
          </w:p>
        </w:tc>
        <w:tc>
          <w:tcPr>
            <w:tcW w:w="0" w:type="auto"/>
          </w:tcPr>
          <w:p w14:paraId="0BB3AA83" w14:textId="77777777" w:rsidR="000A45F4" w:rsidRPr="009D1C29" w:rsidRDefault="000A45F4" w:rsidP="000A45F4">
            <w:r w:rsidRPr="009D1C29">
              <w:t>Lorem ipsium</w:t>
            </w:r>
          </w:p>
        </w:tc>
      </w:tr>
      <w:tr w:rsidR="000A45F4" w:rsidRPr="009D1C29" w14:paraId="5853E85B" w14:textId="77777777" w:rsidTr="000A45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6E7747E7" w14:textId="77777777" w:rsidR="000A45F4" w:rsidRPr="009D1C29" w:rsidRDefault="000A45F4" w:rsidP="000A45F4">
            <w:r w:rsidRPr="009D1C29">
              <w:t>Lorem ipsum</w:t>
            </w:r>
          </w:p>
        </w:tc>
        <w:tc>
          <w:tcPr>
            <w:tcW w:w="0" w:type="auto"/>
          </w:tcPr>
          <w:p w14:paraId="710E65E5" w14:textId="77777777" w:rsidR="000A45F4" w:rsidRPr="009D1C29" w:rsidRDefault="000A45F4" w:rsidP="000A45F4">
            <w:r w:rsidRPr="009D1C29">
              <w:t>Lorem ipsum</w:t>
            </w:r>
          </w:p>
        </w:tc>
        <w:tc>
          <w:tcPr>
            <w:tcW w:w="0" w:type="auto"/>
          </w:tcPr>
          <w:p w14:paraId="5068017E" w14:textId="77777777" w:rsidR="000A45F4" w:rsidRPr="009D1C29" w:rsidRDefault="000A45F4" w:rsidP="000A45F4">
            <w:r w:rsidRPr="009D1C29">
              <w:t>Lorem ipsium</w:t>
            </w:r>
          </w:p>
        </w:tc>
        <w:tc>
          <w:tcPr>
            <w:tcW w:w="0" w:type="auto"/>
          </w:tcPr>
          <w:p w14:paraId="410E2FFE" w14:textId="77777777" w:rsidR="000A45F4" w:rsidRPr="009D1C29" w:rsidRDefault="000A45F4" w:rsidP="000A45F4">
            <w:r w:rsidRPr="009D1C29">
              <w:t>Lorem ipsium</w:t>
            </w:r>
          </w:p>
        </w:tc>
      </w:tr>
      <w:tr w:rsidR="000A45F4" w:rsidRPr="009D1C29" w14:paraId="610E2FC4" w14:textId="77777777" w:rsidTr="000A45F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05D708" w14:textId="77777777" w:rsidR="000A45F4" w:rsidRPr="009D1C29" w:rsidRDefault="000A45F4" w:rsidP="000A45F4">
            <w:r w:rsidRPr="009D1C29">
              <w:t>Totaalrij</w:t>
            </w:r>
          </w:p>
        </w:tc>
        <w:tc>
          <w:tcPr>
            <w:tcW w:w="0" w:type="auto"/>
          </w:tcPr>
          <w:p w14:paraId="49171DEE" w14:textId="77777777" w:rsidR="000A45F4" w:rsidRPr="009D1C29" w:rsidRDefault="000A45F4" w:rsidP="000A45F4">
            <w:r w:rsidRPr="009D1C29">
              <w:t>Totaalrij</w:t>
            </w:r>
          </w:p>
        </w:tc>
        <w:tc>
          <w:tcPr>
            <w:tcW w:w="0" w:type="auto"/>
          </w:tcPr>
          <w:p w14:paraId="16E40D01" w14:textId="77777777" w:rsidR="000A45F4" w:rsidRPr="009D1C29" w:rsidRDefault="000A45F4" w:rsidP="000A45F4">
            <w:r w:rsidRPr="009D1C29">
              <w:t>Totaalrij</w:t>
            </w:r>
          </w:p>
        </w:tc>
        <w:tc>
          <w:tcPr>
            <w:tcW w:w="0" w:type="auto"/>
          </w:tcPr>
          <w:p w14:paraId="45D39529" w14:textId="77777777" w:rsidR="000A45F4" w:rsidRPr="009D1C29" w:rsidRDefault="000A45F4" w:rsidP="000A45F4">
            <w:r w:rsidRPr="009D1C29">
              <w:t>Totaalrij</w:t>
            </w:r>
          </w:p>
        </w:tc>
      </w:tr>
    </w:tbl>
    <w:p w14:paraId="784B654A" w14:textId="77777777" w:rsidR="001750DF" w:rsidRPr="009D1C29" w:rsidRDefault="00655C08" w:rsidP="00F41CEF">
      <w:pPr>
        <w:pStyle w:val="Caption"/>
      </w:pPr>
      <w:bookmarkStart w:id="12" w:name="_Ref54739969"/>
      <w:bookmarkStart w:id="13" w:name="_Toc54607488"/>
      <w:bookmarkStart w:id="14" w:name="_Toc55391459"/>
      <w:bookmarkStart w:id="15" w:name="_Toc138439969"/>
      <w:bookmarkEnd w:id="8"/>
      <w:bookmarkEnd w:id="9"/>
      <w:bookmarkEnd w:id="10"/>
      <w:r w:rsidRPr="009D1C29">
        <w:t xml:space="preserve">Tabel </w:t>
      </w:r>
      <w:fldSimple w:instr=" SEQ Tabel \* ARABIC ">
        <w:r w:rsidR="00A07E02">
          <w:rPr>
            <w:noProof/>
          </w:rPr>
          <w:t>1</w:t>
        </w:r>
      </w:fldSimple>
      <w:r w:rsidRPr="009D1C29">
        <w:t xml:space="preserve">. </w:t>
      </w:r>
      <w:r w:rsidR="00A60E50" w:rsidRPr="009D1C29">
        <w:t>Dit is het tabelbijschrift in stijl ‘</w:t>
      </w:r>
      <w:r w:rsidRPr="009D1C29">
        <w:t>Bijschrift</w:t>
      </w:r>
      <w:bookmarkEnd w:id="12"/>
      <w:bookmarkEnd w:id="13"/>
      <w:bookmarkEnd w:id="14"/>
      <w:r w:rsidR="00A60E50" w:rsidRPr="009D1C29">
        <w:t>’</w:t>
      </w:r>
      <w:bookmarkEnd w:id="15"/>
    </w:p>
    <w:tbl>
      <w:tblPr>
        <w:tblStyle w:val="Tabeloranje"/>
        <w:tblW w:w="0" w:type="auto"/>
        <w:tblLook w:val="0600" w:firstRow="0" w:lastRow="0" w:firstColumn="0" w:lastColumn="0" w:noHBand="1" w:noVBand="1"/>
      </w:tblPr>
      <w:tblGrid>
        <w:gridCol w:w="1449"/>
        <w:gridCol w:w="1449"/>
        <w:gridCol w:w="1481"/>
        <w:gridCol w:w="1481"/>
      </w:tblGrid>
      <w:tr w:rsidR="000C30BB" w:rsidRPr="009D1C29" w14:paraId="41971CA0" w14:textId="77777777" w:rsidTr="0042710A">
        <w:tc>
          <w:tcPr>
            <w:tcW w:w="0" w:type="auto"/>
          </w:tcPr>
          <w:p w14:paraId="7F79C815" w14:textId="77777777" w:rsidR="000C30BB" w:rsidRPr="009D1C29" w:rsidRDefault="000C30BB" w:rsidP="00D160E5">
            <w:r w:rsidRPr="009D1C29">
              <w:t>Veldnamenrij</w:t>
            </w:r>
          </w:p>
        </w:tc>
        <w:tc>
          <w:tcPr>
            <w:tcW w:w="0" w:type="auto"/>
          </w:tcPr>
          <w:p w14:paraId="7DFDC5BC" w14:textId="77777777" w:rsidR="000C30BB" w:rsidRPr="009D1C29" w:rsidRDefault="000C30BB" w:rsidP="00D160E5">
            <w:r w:rsidRPr="009D1C29">
              <w:t>Veldnamenrij</w:t>
            </w:r>
          </w:p>
        </w:tc>
        <w:tc>
          <w:tcPr>
            <w:tcW w:w="0" w:type="auto"/>
          </w:tcPr>
          <w:p w14:paraId="0B97C419" w14:textId="77777777" w:rsidR="000C30BB" w:rsidRPr="009D1C29" w:rsidRDefault="000C30BB" w:rsidP="00D160E5">
            <w:r w:rsidRPr="009D1C29">
              <w:t>Veldnamenrij</w:t>
            </w:r>
          </w:p>
        </w:tc>
        <w:tc>
          <w:tcPr>
            <w:tcW w:w="0" w:type="auto"/>
          </w:tcPr>
          <w:p w14:paraId="584A9DDD" w14:textId="77777777" w:rsidR="000C30BB" w:rsidRPr="009D1C29" w:rsidRDefault="000C30BB" w:rsidP="00D160E5">
            <w:r w:rsidRPr="009D1C29">
              <w:t>Veldnamenrij</w:t>
            </w:r>
          </w:p>
        </w:tc>
      </w:tr>
      <w:tr w:rsidR="0042710A" w:rsidRPr="009D1C29" w14:paraId="29556A4C" w14:textId="77777777" w:rsidTr="0042710A">
        <w:tc>
          <w:tcPr>
            <w:tcW w:w="0" w:type="auto"/>
          </w:tcPr>
          <w:p w14:paraId="5D31EAD5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5F0ADCDF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3EC83BA4" w14:textId="77777777" w:rsidR="000C30BB" w:rsidRPr="009D1C29" w:rsidRDefault="000C30BB" w:rsidP="00D160E5">
            <w:r w:rsidRPr="009D1C29">
              <w:t>Lorem ipsium</w:t>
            </w:r>
          </w:p>
        </w:tc>
        <w:tc>
          <w:tcPr>
            <w:tcW w:w="0" w:type="auto"/>
          </w:tcPr>
          <w:p w14:paraId="22A4DA3F" w14:textId="77777777" w:rsidR="000C30BB" w:rsidRPr="009D1C29" w:rsidRDefault="000C30BB" w:rsidP="00D160E5">
            <w:r w:rsidRPr="009D1C29">
              <w:t>Lorem ipsium</w:t>
            </w:r>
          </w:p>
        </w:tc>
      </w:tr>
      <w:tr w:rsidR="000C30BB" w:rsidRPr="009D1C29" w14:paraId="5740BA37" w14:textId="77777777" w:rsidTr="0042710A">
        <w:tc>
          <w:tcPr>
            <w:tcW w:w="0" w:type="auto"/>
          </w:tcPr>
          <w:p w14:paraId="4CDB9D0E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20250BD0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4842E95A" w14:textId="77777777" w:rsidR="000C30BB" w:rsidRPr="009D1C29" w:rsidRDefault="000C30BB" w:rsidP="00D160E5">
            <w:r w:rsidRPr="009D1C29">
              <w:t>Lorem ipsium</w:t>
            </w:r>
          </w:p>
        </w:tc>
        <w:tc>
          <w:tcPr>
            <w:tcW w:w="0" w:type="auto"/>
          </w:tcPr>
          <w:p w14:paraId="49FF03C7" w14:textId="77777777" w:rsidR="000C30BB" w:rsidRPr="009D1C29" w:rsidRDefault="000C30BB" w:rsidP="00D160E5">
            <w:r w:rsidRPr="009D1C29">
              <w:t>Lorem ipsium</w:t>
            </w:r>
          </w:p>
        </w:tc>
      </w:tr>
      <w:tr w:rsidR="000C30BB" w:rsidRPr="009D1C29" w14:paraId="4F30799D" w14:textId="77777777" w:rsidTr="0042710A">
        <w:tc>
          <w:tcPr>
            <w:tcW w:w="0" w:type="auto"/>
          </w:tcPr>
          <w:p w14:paraId="6934B069" w14:textId="77777777" w:rsidR="000C30BB" w:rsidRPr="009D1C29" w:rsidRDefault="000C30BB" w:rsidP="00D160E5">
            <w:r w:rsidRPr="009D1C29">
              <w:lastRenderedPageBreak/>
              <w:t>Lorem ipsum</w:t>
            </w:r>
          </w:p>
        </w:tc>
        <w:tc>
          <w:tcPr>
            <w:tcW w:w="0" w:type="auto"/>
          </w:tcPr>
          <w:p w14:paraId="2560A395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07705324" w14:textId="77777777" w:rsidR="000C30BB" w:rsidRPr="009D1C29" w:rsidRDefault="000C30BB" w:rsidP="00D160E5">
            <w:r w:rsidRPr="009D1C29">
              <w:t>Lorem ipsium</w:t>
            </w:r>
          </w:p>
        </w:tc>
        <w:tc>
          <w:tcPr>
            <w:tcW w:w="0" w:type="auto"/>
          </w:tcPr>
          <w:p w14:paraId="7B322E8B" w14:textId="77777777" w:rsidR="000C30BB" w:rsidRPr="009D1C29" w:rsidRDefault="000C30BB" w:rsidP="00D160E5">
            <w:r w:rsidRPr="009D1C29">
              <w:t>Lorem ipsium</w:t>
            </w:r>
          </w:p>
        </w:tc>
      </w:tr>
      <w:tr w:rsidR="0042710A" w:rsidRPr="009D1C29" w14:paraId="175F116D" w14:textId="77777777" w:rsidTr="0042710A">
        <w:tc>
          <w:tcPr>
            <w:tcW w:w="0" w:type="auto"/>
          </w:tcPr>
          <w:p w14:paraId="11B66443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1D312B38" w14:textId="77777777" w:rsidR="000C30BB" w:rsidRPr="009D1C29" w:rsidRDefault="000C30BB" w:rsidP="00D160E5">
            <w:r w:rsidRPr="009D1C29">
              <w:t>Lorem ipsum</w:t>
            </w:r>
          </w:p>
        </w:tc>
        <w:tc>
          <w:tcPr>
            <w:tcW w:w="0" w:type="auto"/>
          </w:tcPr>
          <w:p w14:paraId="0253C4C3" w14:textId="77777777" w:rsidR="000C30BB" w:rsidRPr="009D1C29" w:rsidRDefault="000C30BB" w:rsidP="00D160E5">
            <w:r w:rsidRPr="009D1C29">
              <w:t>Lorem ipsium</w:t>
            </w:r>
          </w:p>
        </w:tc>
        <w:tc>
          <w:tcPr>
            <w:tcW w:w="0" w:type="auto"/>
          </w:tcPr>
          <w:p w14:paraId="62B00FE8" w14:textId="77777777" w:rsidR="000C30BB" w:rsidRPr="009D1C29" w:rsidRDefault="000C30BB" w:rsidP="00D160E5">
            <w:r w:rsidRPr="009D1C29">
              <w:t>Lorem ipsium</w:t>
            </w:r>
          </w:p>
        </w:tc>
      </w:tr>
      <w:tr w:rsidR="0042710A" w:rsidRPr="009D1C29" w14:paraId="6781C48E" w14:textId="77777777" w:rsidTr="0042710A">
        <w:tc>
          <w:tcPr>
            <w:tcW w:w="0" w:type="auto"/>
          </w:tcPr>
          <w:p w14:paraId="352C3A6C" w14:textId="77777777" w:rsidR="000C30BB" w:rsidRPr="009D1C29" w:rsidRDefault="000C30BB" w:rsidP="00D160E5">
            <w:r w:rsidRPr="009D1C29">
              <w:t>Totaalrij</w:t>
            </w:r>
          </w:p>
        </w:tc>
        <w:tc>
          <w:tcPr>
            <w:tcW w:w="0" w:type="auto"/>
          </w:tcPr>
          <w:p w14:paraId="7CCA0112" w14:textId="77777777" w:rsidR="000C30BB" w:rsidRPr="009D1C29" w:rsidRDefault="000C30BB" w:rsidP="00D160E5">
            <w:r w:rsidRPr="009D1C29">
              <w:t>Totaalrij</w:t>
            </w:r>
          </w:p>
        </w:tc>
        <w:tc>
          <w:tcPr>
            <w:tcW w:w="0" w:type="auto"/>
          </w:tcPr>
          <w:p w14:paraId="6C980673" w14:textId="77777777" w:rsidR="000C30BB" w:rsidRPr="009D1C29" w:rsidRDefault="000C30BB" w:rsidP="00D160E5">
            <w:r w:rsidRPr="009D1C29">
              <w:t>Totaalrij</w:t>
            </w:r>
          </w:p>
        </w:tc>
        <w:tc>
          <w:tcPr>
            <w:tcW w:w="0" w:type="auto"/>
          </w:tcPr>
          <w:p w14:paraId="1F3C4DCF" w14:textId="77777777" w:rsidR="000C30BB" w:rsidRPr="009D1C29" w:rsidRDefault="000C30BB" w:rsidP="00D160E5">
            <w:r w:rsidRPr="009D1C29">
              <w:t>Totaalrij</w:t>
            </w:r>
          </w:p>
        </w:tc>
      </w:tr>
    </w:tbl>
    <w:p w14:paraId="785E6AED" w14:textId="77777777" w:rsidR="00EC08A5" w:rsidRPr="009D1C29" w:rsidRDefault="000077FA" w:rsidP="00F41CEF">
      <w:pPr>
        <w:pStyle w:val="Caption"/>
      </w:pPr>
      <w:bookmarkStart w:id="16" w:name="_Toc138439970"/>
      <w:r w:rsidRPr="009D1C29">
        <w:t xml:space="preserve">Tabel </w:t>
      </w:r>
      <w:fldSimple w:instr=" SEQ Tabel \* ARABIC ">
        <w:r w:rsidR="00A07E02">
          <w:rPr>
            <w:noProof/>
          </w:rPr>
          <w:t>2</w:t>
        </w:r>
      </w:fldSimple>
      <w:r w:rsidRPr="009D1C29">
        <w:t>. Dit is het tabelbijschrift in stijl ‘Bijschrift’</w:t>
      </w:r>
      <w:bookmarkEnd w:id="16"/>
    </w:p>
    <w:p w14:paraId="59390327" w14:textId="77777777" w:rsidR="0039112E" w:rsidRPr="009D1C29" w:rsidRDefault="0039112E" w:rsidP="0039112E">
      <w:r w:rsidRPr="0039112E">
        <w:rPr>
          <w:b/>
          <w:bCs/>
          <w:highlight w:val="yellow"/>
        </w:rPr>
        <w:t>TIP</w:t>
      </w:r>
      <w:r w:rsidRPr="0039112E">
        <w:rPr>
          <w:highlight w:val="yellow"/>
        </w:rPr>
        <w:t xml:space="preserve"> | Onderstaande onderdelen zijn Quick parts.</w:t>
      </w:r>
    </w:p>
    <w:p w14:paraId="7B3ACF26" w14:textId="77777777" w:rsidR="004A499F" w:rsidRPr="004A499F" w:rsidRDefault="004A499F" w:rsidP="00EC08A5">
      <w:r w:rsidRPr="0039112E">
        <w:rPr>
          <w:highlight w:val="yellow"/>
        </w:rPr>
        <w:t xml:space="preserve">Via </w:t>
      </w:r>
      <w:r w:rsidRPr="0039112E">
        <w:rPr>
          <w:b/>
          <w:bCs/>
          <w:highlight w:val="yellow"/>
        </w:rPr>
        <w:t>Insert &gt; Quick parts</w:t>
      </w:r>
      <w:r w:rsidRPr="0039112E">
        <w:rPr>
          <w:highlight w:val="yellow"/>
        </w:rPr>
        <w:t xml:space="preserve"> kan je deze onderdelen toevoegen aan je document.</w:t>
      </w:r>
      <w:r w:rsidR="000514EC" w:rsidRPr="0039112E">
        <w:rPr>
          <w:highlight w:val="yellow"/>
        </w:rPr>
        <w:t xml:space="preserve"> De iconen verschijnen aan de rechterkant op oneven pagina’s en aan de linkerkant op even pagina’s.</w:t>
      </w:r>
    </w:p>
    <w:p w14:paraId="1A29D8CC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65408" behindDoc="0" locked="1" layoutInCell="1" allowOverlap="1" wp14:anchorId="7D9D6CD7" wp14:editId="1B657BBA">
            <wp:simplePos x="0" y="0"/>
            <wp:positionH relativeFrom="outsideMargin">
              <wp:align>center</wp:align>
            </wp:positionH>
            <wp:positionV relativeFrom="paragraph">
              <wp:posOffset>34925</wp:posOffset>
            </wp:positionV>
            <wp:extent cx="370800" cy="428400"/>
            <wp:effectExtent l="0" t="0" r="0" b="0"/>
            <wp:wrapThrough wrapText="bothSides">
              <wp:wrapPolygon edited="0">
                <wp:start x="5557" y="0"/>
                <wp:lineTo x="0" y="1923"/>
                <wp:lineTo x="0" y="18267"/>
                <wp:lineTo x="2223" y="20190"/>
                <wp:lineTo x="4446" y="20190"/>
                <wp:lineTo x="16672" y="20190"/>
                <wp:lineTo x="18895" y="20190"/>
                <wp:lineTo x="20007" y="18267"/>
                <wp:lineTo x="20007" y="1923"/>
                <wp:lineTo x="14449" y="0"/>
                <wp:lineTo x="5557" y="0"/>
              </wp:wrapPolygon>
            </wp:wrapThrough>
            <wp:docPr id="3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Achtergrond en verdieping</w:t>
      </w:r>
    </w:p>
    <w:p w14:paraId="526EC47A" w14:textId="77777777" w:rsidR="00300430" w:rsidRPr="000C4C6D" w:rsidRDefault="00300430" w:rsidP="004A499F">
      <w:pPr>
        <w:pStyle w:val="Aandachtspuntopsomming"/>
      </w:pPr>
      <w:r w:rsidRPr="000C4C6D">
        <w:t>Noteer hier toelichting en bronnen</w:t>
      </w:r>
    </w:p>
    <w:p w14:paraId="7E746943" w14:textId="77777777" w:rsidR="00300430" w:rsidRDefault="00300430" w:rsidP="00EC08A5"/>
    <w:p w14:paraId="52F73396" w14:textId="77777777" w:rsidR="00300430" w:rsidRDefault="00300430" w:rsidP="004A499F">
      <w:r w:rsidRPr="00EF242E">
        <w:rPr>
          <w:rStyle w:val="Alletekenopmaakwissen"/>
          <w:noProof/>
        </w:rPr>
        <w:drawing>
          <wp:anchor distT="0" distB="0" distL="114300" distR="114300" simplePos="0" relativeHeight="251667456" behindDoc="0" locked="1" layoutInCell="1" allowOverlap="1" wp14:anchorId="1F485FB8" wp14:editId="368CE4D2">
            <wp:simplePos x="0" y="0"/>
            <wp:positionH relativeFrom="outsideMargin">
              <wp:align>center</wp:align>
            </wp:positionH>
            <wp:positionV relativeFrom="paragraph">
              <wp:posOffset>6985</wp:posOffset>
            </wp:positionV>
            <wp:extent cx="435600" cy="428400"/>
            <wp:effectExtent l="0" t="0" r="3175" b="0"/>
            <wp:wrapThrough wrapText="bothSides">
              <wp:wrapPolygon edited="0">
                <wp:start x="0" y="0"/>
                <wp:lineTo x="0" y="20190"/>
                <wp:lineTo x="20812" y="20190"/>
                <wp:lineTo x="20812" y="0"/>
                <wp:lineTo x="0" y="0"/>
              </wp:wrapPolygon>
            </wp:wrapThrough>
            <wp:docPr id="100423463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0" cy="42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2F242" w14:textId="77777777" w:rsidR="00300430" w:rsidRDefault="00300430" w:rsidP="00EC08A5"/>
    <w:p w14:paraId="6A94B5FA" w14:textId="77777777" w:rsidR="00300430" w:rsidRPr="003B6AD3" w:rsidRDefault="00300430" w:rsidP="004A499F">
      <w:pPr>
        <w:pStyle w:val="Aandachtspunt"/>
        <w:rPr>
          <w:rStyle w:val="TekstVet"/>
          <w:rFonts w:eastAsiaTheme="majorEastAsia"/>
        </w:rPr>
      </w:pPr>
      <w:r w:rsidRPr="003B6AD3">
        <w:rPr>
          <w:rStyle w:val="TekstVet"/>
          <w:rFonts w:eastAsiaTheme="majorEastAsia"/>
          <w:noProof/>
        </w:rPr>
        <w:drawing>
          <wp:anchor distT="0" distB="0" distL="114300" distR="114300" simplePos="0" relativeHeight="251669504" behindDoc="0" locked="1" layoutInCell="1" allowOverlap="1" wp14:anchorId="563310FF" wp14:editId="001FF622">
            <wp:simplePos x="0" y="0"/>
            <wp:positionH relativeFrom="outsideMargin">
              <wp:align>center</wp:align>
            </wp:positionH>
            <wp:positionV relativeFrom="paragraph">
              <wp:posOffset>28575</wp:posOffset>
            </wp:positionV>
            <wp:extent cx="427990" cy="422275"/>
            <wp:effectExtent l="0" t="0" r="0" b="0"/>
            <wp:wrapThrough wrapText="bothSides">
              <wp:wrapPolygon edited="0">
                <wp:start x="961" y="0"/>
                <wp:lineTo x="0" y="3898"/>
                <wp:lineTo x="0" y="18514"/>
                <wp:lineTo x="3846" y="20463"/>
                <wp:lineTo x="18267" y="20463"/>
                <wp:lineTo x="20190" y="10719"/>
                <wp:lineTo x="20190" y="6821"/>
                <wp:lineTo x="12499" y="0"/>
                <wp:lineTo x="961" y="0"/>
              </wp:wrapPolygon>
            </wp:wrapThrough>
            <wp:docPr id="981818366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8366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2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AD3">
        <w:rPr>
          <w:rStyle w:val="TekstVet"/>
          <w:rFonts w:eastAsiaTheme="majorEastAsia"/>
        </w:rPr>
        <w:t>Competenties</w:t>
      </w:r>
    </w:p>
    <w:p w14:paraId="66161627" w14:textId="77777777" w:rsidR="00300430" w:rsidRDefault="00300430" w:rsidP="004A499F">
      <w:pPr>
        <w:pStyle w:val="Aandachtspuntopsomming"/>
      </w:pPr>
      <w:r>
        <w:t xml:space="preserve">Noteer hier competenties die </w:t>
      </w:r>
      <w:r w:rsidRPr="003B6AD3">
        <w:t>je</w:t>
      </w:r>
      <w:r>
        <w:t xml:space="preserve"> </w:t>
      </w:r>
      <w:r w:rsidRPr="000C4C6D">
        <w:t>nastreeft</w:t>
      </w:r>
    </w:p>
    <w:p w14:paraId="785CCA4E" w14:textId="77777777" w:rsidR="00300430" w:rsidRDefault="00300430" w:rsidP="00EC08A5"/>
    <w:p w14:paraId="1ACA0102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71552" behindDoc="0" locked="1" layoutInCell="1" allowOverlap="1" wp14:anchorId="6532349D" wp14:editId="52196911">
            <wp:simplePos x="0" y="0"/>
            <wp:positionH relativeFrom="outsideMargin">
              <wp:align>center</wp:align>
            </wp:positionH>
            <wp:positionV relativeFrom="paragraph">
              <wp:posOffset>46990</wp:posOffset>
            </wp:positionV>
            <wp:extent cx="428400" cy="428400"/>
            <wp:effectExtent l="0" t="0" r="0" b="0"/>
            <wp:wrapThrough wrapText="bothSides">
              <wp:wrapPolygon edited="0">
                <wp:start x="961" y="0"/>
                <wp:lineTo x="0" y="2884"/>
                <wp:lineTo x="0" y="11537"/>
                <wp:lineTo x="961" y="20190"/>
                <wp:lineTo x="5769" y="20190"/>
                <wp:lineTo x="6730" y="19228"/>
                <wp:lineTo x="20190" y="13460"/>
                <wp:lineTo x="20190" y="2884"/>
                <wp:lineTo x="18267" y="0"/>
                <wp:lineTo x="961" y="0"/>
              </wp:wrapPolygon>
            </wp:wrapThrough>
            <wp:docPr id="2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Definitie</w:t>
      </w:r>
    </w:p>
    <w:p w14:paraId="52956824" w14:textId="77777777" w:rsidR="00300430" w:rsidRPr="000C4C6D" w:rsidRDefault="00300430" w:rsidP="004A499F">
      <w:pPr>
        <w:pStyle w:val="Aandachtspuntopsomming"/>
      </w:pPr>
      <w:r w:rsidRPr="000C4C6D">
        <w:t xml:space="preserve">Noteer hier </w:t>
      </w:r>
      <w:r>
        <w:t>de definitie</w:t>
      </w:r>
    </w:p>
    <w:p w14:paraId="48C912AE" w14:textId="77777777" w:rsidR="00300430" w:rsidRDefault="00300430" w:rsidP="00EC08A5"/>
    <w:p w14:paraId="64DE82BD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73600" behindDoc="0" locked="1" layoutInCell="1" allowOverlap="1" wp14:anchorId="33E086F8" wp14:editId="47A6B11C">
            <wp:simplePos x="0" y="0"/>
            <wp:positionH relativeFrom="outsideMargin">
              <wp:align>center</wp:align>
            </wp:positionH>
            <wp:positionV relativeFrom="paragraph">
              <wp:posOffset>39370</wp:posOffset>
            </wp:positionV>
            <wp:extent cx="428400" cy="428400"/>
            <wp:effectExtent l="0" t="0" r="0" b="0"/>
            <wp:wrapThrough wrapText="bothSides">
              <wp:wrapPolygon edited="0">
                <wp:start x="6730" y="1923"/>
                <wp:lineTo x="1923" y="18267"/>
                <wp:lineTo x="18267" y="18267"/>
                <wp:lineTo x="13460" y="1923"/>
                <wp:lineTo x="6730" y="1923"/>
              </wp:wrapPolygon>
            </wp:wrapThrough>
            <wp:docPr id="7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ekstVet"/>
          <w:rFonts w:eastAsiaTheme="majorEastAsia"/>
        </w:rPr>
        <w:t>Downloaden</w:t>
      </w:r>
    </w:p>
    <w:p w14:paraId="474A6B38" w14:textId="77777777" w:rsidR="00300430" w:rsidRPr="000C4C6D" w:rsidRDefault="00300430" w:rsidP="004A499F">
      <w:pPr>
        <w:pStyle w:val="Aandachtspuntopsomming"/>
      </w:pPr>
      <w:r w:rsidRPr="000C4C6D">
        <w:t xml:space="preserve">Noteer hier </w:t>
      </w:r>
      <w:r>
        <w:t>websites en eventuele bijkomende info</w:t>
      </w:r>
    </w:p>
    <w:p w14:paraId="0D002607" w14:textId="77777777" w:rsidR="00300430" w:rsidRDefault="00300430" w:rsidP="00EC08A5"/>
    <w:p w14:paraId="59BF967C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75648" behindDoc="0" locked="1" layoutInCell="1" allowOverlap="1" wp14:anchorId="60E550EB" wp14:editId="585E27BA">
            <wp:simplePos x="0" y="0"/>
            <wp:positionH relativeFrom="outsideMargin">
              <wp:align>center</wp:align>
            </wp:positionH>
            <wp:positionV relativeFrom="paragraph">
              <wp:posOffset>9525</wp:posOffset>
            </wp:positionV>
            <wp:extent cx="428400" cy="428400"/>
            <wp:effectExtent l="0" t="0" r="0" b="0"/>
            <wp:wrapThrough wrapText="bothSides">
              <wp:wrapPolygon edited="0">
                <wp:start x="1923" y="0"/>
                <wp:lineTo x="961" y="20190"/>
                <wp:lineTo x="18267" y="20190"/>
                <wp:lineTo x="19228" y="0"/>
                <wp:lineTo x="1923" y="0"/>
              </wp:wrapPolygon>
            </wp:wrapThrough>
            <wp:docPr id="942373551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Evaluatievormen en -criteria</w:t>
      </w:r>
    </w:p>
    <w:p w14:paraId="25FCF8E0" w14:textId="77777777" w:rsidR="00300430" w:rsidRPr="000C4C6D" w:rsidRDefault="00300430" w:rsidP="004A499F">
      <w:pPr>
        <w:pStyle w:val="Aandachtspuntopsomming"/>
      </w:pPr>
      <w:r w:rsidRPr="000C4C6D">
        <w:t>Noteer hier evaluatievormen en -criteria</w:t>
      </w:r>
    </w:p>
    <w:p w14:paraId="74E47D71" w14:textId="77777777" w:rsidR="00300430" w:rsidRDefault="00300430" w:rsidP="00EC08A5"/>
    <w:p w14:paraId="7CAD509B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77696" behindDoc="0" locked="1" layoutInCell="1" allowOverlap="1" wp14:anchorId="2F26FB0A" wp14:editId="05797AC4">
            <wp:simplePos x="0" y="0"/>
            <wp:positionH relativeFrom="outsideMargin">
              <wp:align>center</wp:align>
            </wp:positionH>
            <wp:positionV relativeFrom="paragraph">
              <wp:posOffset>32385</wp:posOffset>
            </wp:positionV>
            <wp:extent cx="428400" cy="428400"/>
            <wp:effectExtent l="0" t="0" r="0" b="0"/>
            <wp:wrapThrough wrapText="bothSides">
              <wp:wrapPolygon edited="0">
                <wp:start x="7691" y="0"/>
                <wp:lineTo x="0" y="8653"/>
                <wp:lineTo x="0" y="16344"/>
                <wp:lineTo x="3846" y="20190"/>
                <wp:lineTo x="13460" y="20190"/>
                <wp:lineTo x="18267" y="16344"/>
                <wp:lineTo x="20190" y="8653"/>
                <wp:lineTo x="20190" y="0"/>
                <wp:lineTo x="7691" y="0"/>
              </wp:wrapPolygon>
            </wp:wrapThrough>
            <wp:docPr id="1875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ekstVet"/>
          <w:rFonts w:eastAsiaTheme="majorEastAsia"/>
        </w:rPr>
        <w:t>Hands on</w:t>
      </w:r>
    </w:p>
    <w:p w14:paraId="1FFA548E" w14:textId="77777777" w:rsidR="00300430" w:rsidRPr="000C4C6D" w:rsidRDefault="00300430" w:rsidP="004A499F">
      <w:pPr>
        <w:pStyle w:val="Aandachtspuntopsomming"/>
      </w:pPr>
      <w:r w:rsidRPr="000C4C6D">
        <w:t xml:space="preserve">Noteer hier </w:t>
      </w:r>
      <w:r>
        <w:t>instructies</w:t>
      </w:r>
    </w:p>
    <w:p w14:paraId="618A8401" w14:textId="77777777" w:rsidR="00300430" w:rsidRDefault="00300430" w:rsidP="00EC08A5"/>
    <w:p w14:paraId="19F711F4" w14:textId="77777777" w:rsidR="00300430" w:rsidRDefault="00300430" w:rsidP="004A499F">
      <w:r w:rsidRPr="00451B0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2067534C" wp14:editId="36F356E3">
                <wp:simplePos x="0" y="0"/>
                <wp:positionH relativeFrom="outsideMargin">
                  <wp:align>center</wp:align>
                </wp:positionH>
                <wp:positionV relativeFrom="paragraph">
                  <wp:posOffset>11678</wp:posOffset>
                </wp:positionV>
                <wp:extent cx="651600" cy="489600"/>
                <wp:effectExtent l="0" t="0" r="0" b="5715"/>
                <wp:wrapNone/>
                <wp:docPr id="1239090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600" cy="48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3DFB" w14:textId="77777777" w:rsidR="00300430" w:rsidRPr="0015500B" w:rsidRDefault="00300430" w:rsidP="0015500B">
                            <w:pPr>
                              <w:pStyle w:val="Kernwoordindemarge"/>
                            </w:pPr>
                            <w:r w:rsidRPr="0015500B">
                              <w:t>Kernwoord in de marge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7534C" id="Text Box 2" o:spid="_x0000_s1090" type="#_x0000_t202" style="position:absolute;margin-left:0;margin-top:.9pt;width:51.3pt;height:38.55pt;z-index:251679744;visibility:visible;mso-wrap-style:square;mso-width-percent:0;mso-height-percent:0;mso-wrap-distance-left:9pt;mso-wrap-distance-top:0;mso-wrap-distance-right:9pt;mso-wrap-distance-bottom:0;mso-position-horizontal:center;mso-position-horizontal-relative:inner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" stroked="f">
                <v:textbox inset="0,0,0,0">
                  <w:txbxContent>
                    <w:p w14:paraId="16BD3DFB" w14:textId="77777777" w:rsidR="00300430" w:rsidRPr="0015500B" w:rsidRDefault="00300430" w:rsidP="0015500B">
                      <w:pPr>
                        <w:pStyle w:val="Kernwoordindemarge"/>
                      </w:pPr>
                      <w:r w:rsidRPr="0015500B">
                        <w:t>Kernwoord in de marge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36786D39" w14:textId="77777777" w:rsidR="00300430" w:rsidRDefault="00300430" w:rsidP="00EC08A5"/>
    <w:p w14:paraId="4502E44C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81792" behindDoc="0" locked="1" layoutInCell="1" allowOverlap="1" wp14:anchorId="305918DC" wp14:editId="651B73F4">
            <wp:simplePos x="0" y="0"/>
            <wp:positionH relativeFrom="outsideMargin">
              <wp:align>center</wp:align>
            </wp:positionH>
            <wp:positionV relativeFrom="paragraph">
              <wp:posOffset>38100</wp:posOffset>
            </wp:positionV>
            <wp:extent cx="428400" cy="428400"/>
            <wp:effectExtent l="0" t="0" r="0" b="0"/>
            <wp:wrapThrough wrapText="bothSides">
              <wp:wrapPolygon edited="0">
                <wp:start x="4807" y="0"/>
                <wp:lineTo x="0" y="5769"/>
                <wp:lineTo x="0" y="10576"/>
                <wp:lineTo x="961" y="16344"/>
                <wp:lineTo x="5769" y="20190"/>
                <wp:lineTo x="15383" y="20190"/>
                <wp:lineTo x="20190" y="16344"/>
                <wp:lineTo x="20190" y="0"/>
                <wp:lineTo x="4807" y="0"/>
              </wp:wrapPolygon>
            </wp:wrapThrough>
            <wp:docPr id="1873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Leerdoelen</w:t>
      </w:r>
    </w:p>
    <w:p w14:paraId="1AFD011E" w14:textId="77777777" w:rsidR="00300430" w:rsidRPr="000C4C6D" w:rsidRDefault="00300430" w:rsidP="004A499F">
      <w:pPr>
        <w:pStyle w:val="Aandachtspuntopsomming"/>
      </w:pPr>
      <w:r w:rsidRPr="000C4C6D">
        <w:t>Noteer hier leerdoelen</w:t>
      </w:r>
    </w:p>
    <w:p w14:paraId="772096A4" w14:textId="77777777" w:rsidR="00300430" w:rsidRDefault="00300430" w:rsidP="00EC08A5"/>
    <w:p w14:paraId="383FFB01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83840" behindDoc="0" locked="1" layoutInCell="1" allowOverlap="1" wp14:anchorId="693C5525" wp14:editId="4A9B4FCC">
            <wp:simplePos x="0" y="0"/>
            <wp:positionH relativeFrom="outsideMargin">
              <wp:align>center</wp:align>
            </wp:positionH>
            <wp:positionV relativeFrom="paragraph">
              <wp:posOffset>32385</wp:posOffset>
            </wp:positionV>
            <wp:extent cx="428400" cy="428400"/>
            <wp:effectExtent l="0" t="0" r="0" b="0"/>
            <wp:wrapThrough wrapText="bothSides">
              <wp:wrapPolygon edited="0">
                <wp:start x="0" y="0"/>
                <wp:lineTo x="0" y="16344"/>
                <wp:lineTo x="961" y="20190"/>
                <wp:lineTo x="20190" y="20190"/>
                <wp:lineTo x="20190" y="2884"/>
                <wp:lineTo x="18267" y="0"/>
                <wp:lineTo x="0" y="0"/>
              </wp:wrapPolygon>
            </wp:wrapThrough>
            <wp:docPr id="59533990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Oefeningen en opdrachten</w:t>
      </w:r>
    </w:p>
    <w:p w14:paraId="098D1EB9" w14:textId="77777777" w:rsidR="00300430" w:rsidRPr="000C4C6D" w:rsidRDefault="00300430" w:rsidP="004A499F">
      <w:pPr>
        <w:pStyle w:val="Aandachtspuntopsomming"/>
      </w:pPr>
      <w:r w:rsidRPr="000C4C6D">
        <w:t>Noteer hier oefeningen en opdrachten</w:t>
      </w:r>
    </w:p>
    <w:p w14:paraId="05E04C05" w14:textId="77777777" w:rsidR="00300430" w:rsidRDefault="00300430" w:rsidP="00EC08A5"/>
    <w:p w14:paraId="08D100C2" w14:textId="77777777" w:rsidR="00300430" w:rsidRPr="003B6AD3" w:rsidRDefault="00300430" w:rsidP="004A499F">
      <w:pPr>
        <w:pStyle w:val="Aandachtspunt"/>
        <w:rPr>
          <w:rStyle w:val="TekstVet"/>
          <w:rFonts w:eastAsiaTheme="majorEastAsia"/>
        </w:rPr>
      </w:pPr>
      <w:r w:rsidRPr="003B6AD3">
        <w:rPr>
          <w:rStyle w:val="TekstVet"/>
          <w:rFonts w:eastAsiaTheme="majorEastAsia"/>
          <w:noProof/>
        </w:rPr>
        <w:drawing>
          <wp:anchor distT="0" distB="0" distL="114300" distR="114300" simplePos="0" relativeHeight="251685888" behindDoc="0" locked="1" layoutInCell="1" allowOverlap="1" wp14:anchorId="43511967" wp14:editId="19486B86">
            <wp:simplePos x="0" y="0"/>
            <wp:positionH relativeFrom="outsideMargin">
              <wp:align>center</wp:align>
            </wp:positionH>
            <wp:positionV relativeFrom="paragraph">
              <wp:posOffset>40640</wp:posOffset>
            </wp:positionV>
            <wp:extent cx="428400" cy="428400"/>
            <wp:effectExtent l="0" t="0" r="0" b="0"/>
            <wp:wrapThrough wrapText="bothSides">
              <wp:wrapPolygon edited="0">
                <wp:start x="7691" y="0"/>
                <wp:lineTo x="0" y="1923"/>
                <wp:lineTo x="0" y="8653"/>
                <wp:lineTo x="4807" y="15383"/>
                <wp:lineTo x="5769" y="20190"/>
                <wp:lineTo x="14421" y="20190"/>
                <wp:lineTo x="15383" y="15383"/>
                <wp:lineTo x="20190" y="8653"/>
                <wp:lineTo x="20190" y="1923"/>
                <wp:lineTo x="12499" y="0"/>
                <wp:lineTo x="7691" y="0"/>
              </wp:wrapPolygon>
            </wp:wrapThrough>
            <wp:docPr id="1861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AD3">
        <w:rPr>
          <w:rStyle w:val="TekstVet"/>
          <w:rFonts w:eastAsiaTheme="majorEastAsia"/>
        </w:rPr>
        <w:t>Studietip</w:t>
      </w:r>
    </w:p>
    <w:p w14:paraId="5516DB02" w14:textId="77777777" w:rsidR="00300430" w:rsidRPr="000C4C6D" w:rsidRDefault="00300430" w:rsidP="004A499F">
      <w:pPr>
        <w:pStyle w:val="Aandachtspuntopsomming"/>
      </w:pPr>
      <w:r w:rsidRPr="000C4C6D">
        <w:t>Noteer hier studeeraanwijzigingen</w:t>
      </w:r>
    </w:p>
    <w:p w14:paraId="68DCAEF8" w14:textId="77777777" w:rsidR="00300430" w:rsidRDefault="00300430" w:rsidP="00EC08A5"/>
    <w:p w14:paraId="753158BA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87936" behindDoc="0" locked="1" layoutInCell="1" allowOverlap="1" wp14:anchorId="0A51A4C3" wp14:editId="792A7F57">
            <wp:simplePos x="0" y="0"/>
            <wp:positionH relativeFrom="outsideMargin">
              <wp:align>center</wp:align>
            </wp:positionH>
            <wp:positionV relativeFrom="paragraph">
              <wp:posOffset>33655</wp:posOffset>
            </wp:positionV>
            <wp:extent cx="428400" cy="428400"/>
            <wp:effectExtent l="0" t="0" r="0" b="0"/>
            <wp:wrapThrough wrapText="bothSides">
              <wp:wrapPolygon edited="0">
                <wp:start x="8653" y="0"/>
                <wp:lineTo x="1923" y="1923"/>
                <wp:lineTo x="0" y="4807"/>
                <wp:lineTo x="961" y="20190"/>
                <wp:lineTo x="20190" y="20190"/>
                <wp:lineTo x="20190" y="6730"/>
                <wp:lineTo x="13460" y="0"/>
                <wp:lineTo x="8653" y="0"/>
              </wp:wrapPolygon>
            </wp:wrapThrough>
            <wp:docPr id="5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Verplichte taken</w:t>
      </w:r>
    </w:p>
    <w:p w14:paraId="0125C259" w14:textId="77777777" w:rsidR="00300430" w:rsidRPr="000C4C6D" w:rsidRDefault="00300430" w:rsidP="004A499F">
      <w:pPr>
        <w:pStyle w:val="Aandachtspuntopsomming"/>
      </w:pPr>
      <w:r w:rsidRPr="000C4C6D">
        <w:t>Noteer hier verplichte taken</w:t>
      </w:r>
    </w:p>
    <w:p w14:paraId="209D7DAA" w14:textId="77777777" w:rsidR="00300430" w:rsidRDefault="00300430" w:rsidP="00EC08A5"/>
    <w:p w14:paraId="54EAB87A" w14:textId="77777777" w:rsidR="00300430" w:rsidRPr="00EF5945" w:rsidRDefault="00300430" w:rsidP="004A499F">
      <w:pPr>
        <w:pStyle w:val="Aandachtspunt"/>
        <w:rPr>
          <w:rStyle w:val="TekstVet"/>
          <w:rFonts w:eastAsiaTheme="majorEastAsia"/>
        </w:rPr>
      </w:pPr>
      <w:r w:rsidRPr="00EF5945">
        <w:rPr>
          <w:rStyle w:val="TekstVet"/>
          <w:rFonts w:eastAsiaTheme="majorEastAsia"/>
          <w:noProof/>
        </w:rPr>
        <w:drawing>
          <wp:anchor distT="0" distB="0" distL="114300" distR="114300" simplePos="0" relativeHeight="251689984" behindDoc="0" locked="1" layoutInCell="1" allowOverlap="1" wp14:anchorId="6E6416C7" wp14:editId="10CAB8F9">
            <wp:simplePos x="0" y="0"/>
            <wp:positionH relativeFrom="outsideMargin">
              <wp:align>center</wp:align>
            </wp:positionH>
            <wp:positionV relativeFrom="paragraph">
              <wp:posOffset>9525</wp:posOffset>
            </wp:positionV>
            <wp:extent cx="428400" cy="428400"/>
            <wp:effectExtent l="0" t="0" r="0" b="0"/>
            <wp:wrapThrough wrapText="bothSides">
              <wp:wrapPolygon edited="0">
                <wp:start x="4807" y="0"/>
                <wp:lineTo x="0" y="5769"/>
                <wp:lineTo x="0" y="10576"/>
                <wp:lineTo x="961" y="16344"/>
                <wp:lineTo x="5769" y="20190"/>
                <wp:lineTo x="15383" y="20190"/>
                <wp:lineTo x="19228" y="16344"/>
                <wp:lineTo x="20190" y="10576"/>
                <wp:lineTo x="20190" y="4807"/>
                <wp:lineTo x="14421" y="0"/>
                <wp:lineTo x="4807" y="0"/>
              </wp:wrapPolygon>
            </wp:wrapThrough>
            <wp:docPr id="1881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945">
        <w:rPr>
          <w:rStyle w:val="TekstVet"/>
          <w:rFonts w:eastAsiaTheme="majorEastAsia"/>
        </w:rPr>
        <w:t>Vrije tekst</w:t>
      </w:r>
    </w:p>
    <w:p w14:paraId="4BB3FDDE" w14:textId="77777777" w:rsidR="00300430" w:rsidRPr="000C4C6D" w:rsidRDefault="00300430" w:rsidP="004A499F">
      <w:pPr>
        <w:pStyle w:val="Aandachtspuntopsomming"/>
      </w:pPr>
      <w:r w:rsidRPr="000C4C6D">
        <w:t>Noteer hier jouw eigen informatie. Het pictogram is aanpasbaar (Recht</w:t>
      </w:r>
      <w:r>
        <w:t>s</w:t>
      </w:r>
      <w:r w:rsidRPr="000C4C6D">
        <w:t>klikken op het pictogram en kiezen voor ‘Afbeelding wijzigen’).</w:t>
      </w:r>
    </w:p>
    <w:p w14:paraId="531F1234" w14:textId="77777777" w:rsidR="00300430" w:rsidRDefault="00300430" w:rsidP="00EC08A5"/>
    <w:p w14:paraId="6A0A2596" w14:textId="77777777" w:rsidR="00300430" w:rsidRDefault="00300430" w:rsidP="00595A76">
      <w:r w:rsidRPr="00EF242E">
        <w:rPr>
          <w:rStyle w:val="Alletekenopmaakwissen"/>
          <w:noProof/>
        </w:rPr>
        <w:drawing>
          <wp:anchor distT="0" distB="0" distL="114300" distR="114300" simplePos="0" relativeHeight="251692032" behindDoc="0" locked="1" layoutInCell="1" allowOverlap="1" wp14:anchorId="4C26D27E" wp14:editId="086601CB">
            <wp:simplePos x="0" y="0"/>
            <wp:positionH relativeFrom="outsideMargin">
              <wp:align>center</wp:align>
            </wp:positionH>
            <wp:positionV relativeFrom="paragraph">
              <wp:posOffset>6985</wp:posOffset>
            </wp:positionV>
            <wp:extent cx="428400" cy="428400"/>
            <wp:effectExtent l="0" t="0" r="0" b="0"/>
            <wp:wrapThrough wrapText="bothSides">
              <wp:wrapPolygon edited="0">
                <wp:start x="10576" y="0"/>
                <wp:lineTo x="961" y="12499"/>
                <wp:lineTo x="1923" y="20190"/>
                <wp:lineTo x="13460" y="20190"/>
                <wp:lineTo x="13460" y="16344"/>
                <wp:lineTo x="17306" y="11537"/>
                <wp:lineTo x="18267" y="5769"/>
                <wp:lineTo x="14421" y="0"/>
                <wp:lineTo x="10576" y="0"/>
              </wp:wrapPolygon>
            </wp:wrapThrough>
            <wp:docPr id="1524745503" name="Afbeelding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45503" name="Afbeelding 3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42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0DD63" w14:textId="77777777" w:rsidR="00300430" w:rsidRDefault="00300430" w:rsidP="00EC08A5"/>
    <w:p w14:paraId="1349D60A" w14:textId="77777777" w:rsidR="001750DF" w:rsidRPr="004A499F" w:rsidRDefault="001750DF" w:rsidP="00EC08A5">
      <w:pPr>
        <w:rPr>
          <w:i/>
          <w:iCs/>
          <w:color w:val="000000" w:themeColor="text1"/>
          <w:sz w:val="17"/>
          <w:szCs w:val="18"/>
        </w:rPr>
      </w:pPr>
      <w:r w:rsidRPr="004A499F">
        <w:br w:type="page"/>
      </w:r>
    </w:p>
    <w:p w14:paraId="12A50485" w14:textId="77777777" w:rsidR="00FC38E3" w:rsidRPr="001750DF" w:rsidRDefault="00076495" w:rsidP="00B4263D">
      <w:r w:rsidRPr="009D1C2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5F904D" wp14:editId="092FC5B9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2030978899" name="Back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832660999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5252585" name="Patroon - zigzag"/>
                        <wpg:cNvGrpSpPr/>
                        <wpg:grpSpPr>
                          <a:xfrm flipH="1">
                            <a:off x="36195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77060877" name="Vrije vorm: vorm 477060877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362821" name="Vrije vorm: vorm 1430362821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8510699" name="Vrije vorm: vorm 688510699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7066902" name="Vrije vorm: vorm 1417066902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400545" name="Vrije vorm: vorm 1201400545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932087" name="Vrije vorm: vorm 1244932087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17938" name="Vrije vorm: vorm 137317938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370433" name="Vrije vorm: vorm 975370433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199685" name="Vrije vorm: vorm 1077199685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649713" name="Vrije vorm: vorm 656649713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5371599" name="Vrije vorm: vorm 865371599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965804" name="Vrije vorm: vorm 1882965804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5208798" name="Vrije vorm: vorm 2145208798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4802586" name="Vrije vorm: vorm 874802586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5573456" name="Vrije vorm: vorm 1375573456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7769714" name="Vrije vorm: vorm 977769714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3936397" name="Vrije vorm: vorm 1893936397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523412" name="Vrije vorm: vorm 1904523412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790468" name="Vrije vorm: vorm 2040790468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5245864" name="Vrije vorm: vorm 2075245864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711702" name="Vrije vorm: vorm 320711702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6424224" name="Vrije vorm: vorm 326424224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4457984" name="Vrije vorm: vorm 2074457984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834529" name="Vrije vorm: vorm 218834529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214209" name="Vrije vorm: vorm 93214209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006782" name="Vrije vorm: vorm 1415006782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864436" name="Vrije vorm: vorm 1373864436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0436430" name="Vrije vorm: vorm 1670436430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8918210" name="Vrije vorm: vorm 1698918210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267997" name="Vrije vorm: vorm 2105267997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0009" name="Vrije vorm: vorm 8830009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4507773" name="Vrije vorm: vorm 1504507773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38760" name="Vrije vorm: vorm 50538760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3769297" name="Vrije vorm: vorm 1363769297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3184905" name="Vrije vorm: vorm 1263184905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8430317" name="Vrije vorm: vorm 2008430317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202873" name="Vrije vorm: vorm 120202873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622526" name="Vrije vorm: vorm 750622526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7758523" name="Vrije vorm: vorm 1007758523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1826848" name="Vrije vorm: vorm 1051826848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213932" name="Vrije vorm: vorm 593213932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9682609" name="Vrije vorm: vorm 1469682609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644305" name="Vrije vorm: vorm 544644305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866452" name="Vrije vorm: vorm 1734866452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4359251" name="Vrije vorm: vorm 1324359251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4441987" name="Vrije vorm: vorm 1144441987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1404459" name="Vrije vorm: vorm 2131404459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119074" name="Vrije vorm: vorm 386119074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298261" name="Vrije vorm: vorm 217298261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6484155" name="Vrije vorm: vorm 1416484155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0070350" name="Vrije vorm: vorm 1980070350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0567462" name="Vrije vorm: vorm 1260567462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739134" name="Vrije vorm: vorm 1540739134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554118" name="Vrije vorm: vorm 1969554118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1649743" name="Vrije vorm: vorm 861649743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578440" name="Vrije vorm: vorm 1643578440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589099" name="Vrije vorm: vorm 1734589099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021742" name="Vrije vorm: vorm 829021742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8253860" name="Tekst"/>
                        <wps:cNvSpPr txBox="1">
                          <a:spLocks/>
                        </wps:cNvSpPr>
                        <wps:spPr>
                          <a:xfrm>
                            <a:off x="895350" y="723900"/>
                            <a:ext cx="5760000" cy="925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4B65BD" w14:textId="77777777" w:rsidR="00076495" w:rsidRPr="009D1C29" w:rsidRDefault="00076495" w:rsidP="00B4263D"/>
                            <w:tbl>
                              <w:tblPr>
                                <w:tblStyle w:val="TableGrid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2"/>
                              </w:tblGrid>
                              <w:tr w:rsidR="00076495" w:rsidRPr="009D1C29" w14:paraId="12A634C3" w14:textId="77777777" w:rsidTr="002453BE"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top w:w="0" w:type="dxa"/>
                                      <w:left w:w="0" w:type="dxa"/>
                                      <w:bottom w:w="851" w:type="dxa"/>
                                      <w:right w:w="0" w:type="dxa"/>
                                    </w:tcMar>
                                    <w:vAlign w:val="center"/>
                                  </w:tcPr>
                                  <w:p w14:paraId="4F8AB2F0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contact</w:t>
                                    </w:r>
                                  </w:p>
                                  <w:p w14:paraId="16FF92A2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 xml:space="preserve">Naam </w:t>
                                    </w:r>
                                    <w:r w:rsidRPr="009D1C29">
                                      <w:rPr>
                                        <w:color w:val="FA6432"/>
                                      </w:rPr>
                                      <w:t>|</w:t>
                                    </w:r>
                                    <w:r w:rsidRPr="009D1C29">
                                      <w:t xml:space="preserve"> Functie</w:t>
                                    </w:r>
                                  </w:p>
                                  <w:p w14:paraId="65A9047A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>xxx.xxx@thomasmore.be</w:t>
                                    </w:r>
                                  </w:p>
                                  <w:p w14:paraId="201D9BEE" w14:textId="77777777" w:rsidR="00076495" w:rsidRPr="009D1C29" w:rsidRDefault="00076495" w:rsidP="003D0F01">
                                    <w:pPr>
                                      <w:pStyle w:val="Backcover-tekstzwart"/>
                                    </w:pPr>
                                    <w:r w:rsidRPr="009D1C29">
                                      <w:t>Tel. + 32 xx xx xx xx</w:t>
                                    </w:r>
                                  </w:p>
                                  <w:p w14:paraId="2AF3CA9C" w14:textId="77777777" w:rsidR="00076495" w:rsidRPr="009D1C29" w:rsidRDefault="00076495" w:rsidP="00B4263D">
                                    <w:pPr>
                                      <w:pStyle w:val="Backcover-titeloranje"/>
                                    </w:pPr>
                                    <w:r w:rsidRPr="009D1C29">
                                      <w:t>Volg ons</w:t>
                                    </w:r>
                                  </w:p>
                                  <w:p w14:paraId="65B091A5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www.thomasmore.be</w:t>
                                    </w:r>
                                  </w:p>
                                  <w:p w14:paraId="41D05204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fb.com/ThomasMoreBE</w:t>
                                    </w:r>
                                  </w:p>
                                  <w:p w14:paraId="6FE72C95" w14:textId="77777777" w:rsidR="00076495" w:rsidRPr="009D1C29" w:rsidRDefault="00076495" w:rsidP="00B4263D">
                                    <w:pPr>
                                      <w:pStyle w:val="Backcover-tekstzwart"/>
                                    </w:pPr>
                                    <w:r w:rsidRPr="009D1C29">
                                      <w:t>#WeAreMore</w:t>
                                    </w:r>
                                  </w:p>
                                </w:tc>
                              </w:tr>
                              <w:tr w:rsidR="00076495" w:rsidRPr="009D1C29" w14:paraId="56EE08B8" w14:textId="77777777" w:rsidTr="002453BE">
                                <w:trPr>
                                  <w:trHeight w:hRule="exact" w:val="595"/>
                                </w:trPr>
                                <w:tc>
                                  <w:tcPr>
                                    <w:tcW w:w="0" w:type="auto"/>
                                    <w:shd w:val="clear" w:color="auto" w:fill="auto"/>
                                    <w:tcMar>
                                      <w:right w:w="3969" w:type="dxa"/>
                                    </w:tcMar>
                                  </w:tcPr>
                                  <w:p w14:paraId="0D42CE39" w14:textId="77777777" w:rsidR="00076495" w:rsidRPr="009D1C29" w:rsidRDefault="00076495" w:rsidP="00B4263D">
                                    <w:pPr>
                                      <w:pStyle w:val="Frontcover-extrainfozwart"/>
                                    </w:pPr>
                                  </w:p>
                                </w:tc>
                              </w:tr>
                            </w:tbl>
                            <w:p w14:paraId="04D15489" w14:textId="77777777" w:rsidR="00076495" w:rsidRPr="009D1C29" w:rsidRDefault="00076495" w:rsidP="00B4263D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00885" name="Logo Thomas More"/>
                        <wps:cNvSpPr>
                          <a:spLocks noChangeAspect="1"/>
                        </wps:cNvSpPr>
                        <wps:spPr>
                          <a:xfrm>
                            <a:off x="5314950" y="9448800"/>
                            <a:ext cx="1353185" cy="53975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F904D" id="Backcover" o:spid="_x0000_s1091" style="position:absolute;margin-left:-70.9pt;margin-top:-70.9pt;width:595.3pt;height:841.9pt;z-index:251663360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">
                <v:rect id="Achtergrondvlak (wit)" o:spid="_x0000_s1092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" fillcolor="white [3212]" stroked="f" strokeweight="1pt">
                  <o:lock v:ext="edit" aspectratio="t"/>
                </v:rect>
                <v:group id="Patroon - zigzag" o:spid="_x0000_s1093" style="position:absolute;left:3619;top:3619;width:38077;height:99745;flip:x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">
                  <v:shape id="Vrije vorm: vorm 477060877" o:spid="_x0000_s1094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1430362821" o:spid="_x0000_s1095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688510699" o:spid="_x0000_s1096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1417066902" o:spid="_x0000_s1097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201400545" o:spid="_x0000_s1098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44932087" o:spid="_x0000_s1099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137317938" o:spid="_x0000_s1100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975370433" o:spid="_x0000_s1101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077199685" o:spid="_x0000_s1102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656649713" o:spid="_x0000_s1103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865371599" o:spid="_x0000_s1104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882965804" o:spid="_x0000_s1105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2145208798" o:spid="_x0000_s1106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874802586" o:spid="_x0000_s1107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375573456" o:spid="_x0000_s1108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977769714" o:spid="_x0000_s1109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1893936397" o:spid="_x0000_s1110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1904523412" o:spid="_x0000_s1111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2040790468" o:spid="_x0000_s1112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2075245864" o:spid="_x0000_s1113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320711702" o:spid="_x0000_s1114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326424224" o:spid="_x0000_s1115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2074457984" o:spid="_x0000_s1116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18834529" o:spid="_x0000_s1117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93214209" o:spid="_x0000_s1118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415006782" o:spid="_x0000_s1119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373864436" o:spid="_x0000_s1120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1670436430" o:spid="_x0000_s1121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698918210" o:spid="_x0000_s1122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2105267997" o:spid="_x0000_s1123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8830009" o:spid="_x0000_s1124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504507773" o:spid="_x0000_s1125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50538760" o:spid="_x0000_s1126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363769297" o:spid="_x0000_s1127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1263184905" o:spid="_x0000_s1128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2008430317" o:spid="_x0000_s1129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120202873" o:spid="_x0000_s1130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750622526" o:spid="_x0000_s1131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1007758523" o:spid="_x0000_s1132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051826848" o:spid="_x0000_s1133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593213932" o:spid="_x0000_s1134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469682609" o:spid="_x0000_s1135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544644305" o:spid="_x0000_s1136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734866452" o:spid="_x0000_s1137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324359251" o:spid="_x0000_s1138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144441987" o:spid="_x0000_s1139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2131404459" o:spid="_x0000_s1140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386119074" o:spid="_x0000_s1141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217298261" o:spid="_x0000_s1142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1416484155" o:spid="_x0000_s1143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1980070350" o:spid="_x0000_s1144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1260567462" o:spid="_x0000_s1145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540739134" o:spid="_x0000_s1146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969554118" o:spid="_x0000_s1147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861649743" o:spid="_x0000_s1148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643578440" o:spid="_x0000_s1149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1734589099" o:spid="_x0000_s1150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829021742" o:spid="_x0000_s1151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 id="Tekst" o:spid="_x0000_s1152" type="#_x0000_t202" style="position:absolute;left:8953;top:7239;width:57600;height:92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" filled="f" stroked="f" strokeweight=".5pt">
                  <v:textbox inset="0,0,0,0">
                    <w:txbxContent>
                      <w:p w14:paraId="084B65BD" w14:textId="77777777" w:rsidR="00076495" w:rsidRPr="009D1C29" w:rsidRDefault="00076495" w:rsidP="00B4263D"/>
                      <w:tbl>
                        <w:tblPr>
                          <w:tblStyle w:val="TableGrid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72"/>
                        </w:tblGrid>
                        <w:tr w:rsidR="00076495" w:rsidRPr="009D1C29" w14:paraId="12A634C3" w14:textId="77777777" w:rsidTr="002453BE"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top w:w="0" w:type="dxa"/>
                                <w:left w:w="0" w:type="dxa"/>
                                <w:bottom w:w="851" w:type="dxa"/>
                                <w:right w:w="0" w:type="dxa"/>
                              </w:tcMar>
                              <w:vAlign w:val="center"/>
                            </w:tcPr>
                            <w:p w14:paraId="4F8AB2F0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contact</w:t>
                              </w:r>
                            </w:p>
                            <w:p w14:paraId="16FF92A2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 xml:space="preserve">Naam </w:t>
                              </w:r>
                              <w:r w:rsidRPr="009D1C29">
                                <w:rPr>
                                  <w:color w:val="FA6432"/>
                                </w:rPr>
                                <w:t>|</w:t>
                              </w:r>
                              <w:r w:rsidRPr="009D1C29">
                                <w:t xml:space="preserve"> Functie</w:t>
                              </w:r>
                            </w:p>
                            <w:p w14:paraId="65A9047A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>xxx.xxx@thomasmore.be</w:t>
                              </w:r>
                            </w:p>
                            <w:p w14:paraId="201D9BEE" w14:textId="77777777" w:rsidR="00076495" w:rsidRPr="009D1C29" w:rsidRDefault="00076495" w:rsidP="003D0F01">
                              <w:pPr>
                                <w:pStyle w:val="Backcover-tekstzwart"/>
                              </w:pPr>
                              <w:r w:rsidRPr="009D1C29">
                                <w:t>Tel. + 32 xx xx xx xx</w:t>
                              </w:r>
                            </w:p>
                            <w:p w14:paraId="2AF3CA9C" w14:textId="77777777" w:rsidR="00076495" w:rsidRPr="009D1C29" w:rsidRDefault="00076495" w:rsidP="00B4263D">
                              <w:pPr>
                                <w:pStyle w:val="Backcover-titeloranje"/>
                              </w:pPr>
                              <w:r w:rsidRPr="009D1C29">
                                <w:t>Volg ons</w:t>
                              </w:r>
                            </w:p>
                            <w:p w14:paraId="65B091A5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www.thomasmore.be</w:t>
                              </w:r>
                            </w:p>
                            <w:p w14:paraId="41D05204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fb.com/ThomasMoreBE</w:t>
                              </w:r>
                            </w:p>
                            <w:p w14:paraId="6FE72C95" w14:textId="77777777" w:rsidR="00076495" w:rsidRPr="009D1C29" w:rsidRDefault="00076495" w:rsidP="00B4263D">
                              <w:pPr>
                                <w:pStyle w:val="Backcover-tekstzwart"/>
                              </w:pPr>
                              <w:r w:rsidRPr="009D1C29">
                                <w:t>#WeAreMore</w:t>
                              </w:r>
                            </w:p>
                          </w:tc>
                        </w:tr>
                        <w:tr w:rsidR="00076495" w:rsidRPr="009D1C29" w14:paraId="56EE08B8" w14:textId="77777777" w:rsidTr="002453BE">
                          <w:trPr>
                            <w:trHeight w:hRule="exact" w:val="595"/>
                          </w:trPr>
                          <w:tc>
                            <w:tcPr>
                              <w:tcW w:w="0" w:type="auto"/>
                              <w:shd w:val="clear" w:color="auto" w:fill="auto"/>
                              <w:tcMar>
                                <w:right w:w="3969" w:type="dxa"/>
                              </w:tcMar>
                            </w:tcPr>
                            <w:p w14:paraId="0D42CE39" w14:textId="77777777" w:rsidR="00076495" w:rsidRPr="009D1C29" w:rsidRDefault="00076495" w:rsidP="00B4263D">
                              <w:pPr>
                                <w:pStyle w:val="Frontcover-extrainfozwart"/>
                              </w:pPr>
                            </w:p>
                          </w:tc>
                        </w:tr>
                      </w:tbl>
                      <w:p w14:paraId="04D15489" w14:textId="77777777" w:rsidR="00076495" w:rsidRPr="009D1C29" w:rsidRDefault="00076495" w:rsidP="00B4263D"/>
                    </w:txbxContent>
                  </v:textbox>
                </v:shape>
                <v:shape id="Logo Thomas More" o:spid="_x0000_s1153" style="position:absolute;left:53149;top:94488;width:13532;height:5397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136,180171;377136,531361;373510,534984;308999,534984;305373,531361;305373,288845;208608,475308;168146,475308;71763,288845;71763,531361;68136,534984;3626,534984;0,531361;0,180171;3626,176548;86077,176548;90849,179408;188950,369684;287433,179408;292204,176548;373701,176548;377136,180171;1192673,244041;1192673,244041;1349559,244041;1353185,240419;1353185,180171;1349559,176548;1192673,176548;1104115,265013;1104115,265013;1104115,446328;1192673,534793;1349559,534793;1353185,531171;1353185,470923;1349559,467300;1192673,467300;1175687,450332;1175687,388368;1332572,388368;1336199,384746;1336199,324498;1332572,320876;1175687,320876;1175687,260819;1192673,244041;99056,27836;99056,3813;97719,2478;1336,2478;0,3813;0,28026;1336,29361;35309,29361;35309,127931;36645,129265;62411,129265;63747,127931;63747,29171;97719,29171;99056,27836;218724,2478;192958,2478;191622,3813;191622,52049;140662,52049;140662,3813;139327,2478;113561,2478;112225,3813;112225,127931;113561,129265;139327,129265;140662,127931;140662,78741;191622,78741;191622,127740;192958,129075;218724,129075;220059,127740;220059,3813;218724,2478;301556,131363;368738,65777;301556,191;234374,65777;301556,131363;301556,103908;263766,65777;301556,27645;339346,65777;301556,103908;518562,2478;486688,2478;484398,3813;451380,65014;418743,3813;416453,2478;384198,2478;382862,3813;382862,127931;384198,129265;409964,129265;411299,127931;411299,47855;443364,107912;459587,107912;491651,47855;491651,127931;492987,129265;518753,129265;520089,127931;520089,3813;518562,2478;626969,127359;629450,129075;656934,129075;658270,127168;611701,4195;609220,2478;579255,2478;576774,4195;530586,127359;531922,129265;558642,129265;561123,127550;568376,107149;619908,107149;626969,127359;577346,80648;593951,33746;610555,80648;577346,80648;658079,112297;711138,131363;761333,92278;714573,51477;691479,36988;710947,25548;741484,36416;743584,36034;755417,16587;755226,14871;711138,0;662278,37750;706557,78169;732132,93231;710947,105815;673157,90753;671249,90943;658079,110390;658079,112297;1083121,534984;1014412,534984;1009831,532505;939023,418492;868787,418111;868787,418492;868787,531361;865160,534984;800650,534984;797024,531361;797024,180171;800650,176548;956772,176548;1080067,295709;1009831,407053;1085983,529455;1083121,534984;1012503,297425;959254,244232;868787,244232;868787,244804;868787,350618;868787,350618;959254,350618;1012503,297425;473519,381123;470656,355766;587080,239465;703503,355766;700641,381123;769350,381123;771067,355766;587080,171973;403093,355766;404810,381123;473519,381123;419506,431838;587080,539750;754654,431838;419506,4318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</w:p>
    <w:sectPr w:rsidR="00FC38E3" w:rsidRPr="001750DF" w:rsidSect="0015500B">
      <w:headerReference w:type="default" r:id="rId35"/>
      <w:footerReference w:type="default" r:id="rId36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753EB" w14:textId="77777777" w:rsidR="00A07E02" w:rsidRPr="009D1C29" w:rsidRDefault="00A07E02" w:rsidP="00B4263D">
      <w:r w:rsidRPr="009D1C29">
        <w:separator/>
      </w:r>
    </w:p>
    <w:p w14:paraId="470B57E8" w14:textId="77777777" w:rsidR="00A07E02" w:rsidRPr="009D1C29" w:rsidRDefault="00A07E02" w:rsidP="00B4263D"/>
    <w:p w14:paraId="19382ABD" w14:textId="77777777" w:rsidR="00A07E02" w:rsidRPr="009D1C29" w:rsidRDefault="00A07E02" w:rsidP="00B4263D"/>
  </w:endnote>
  <w:endnote w:type="continuationSeparator" w:id="0">
    <w:p w14:paraId="2976DE35" w14:textId="77777777" w:rsidR="00A07E02" w:rsidRPr="009D1C29" w:rsidRDefault="00A07E02" w:rsidP="00B4263D">
      <w:r w:rsidRPr="009D1C29">
        <w:continuationSeparator/>
      </w:r>
    </w:p>
    <w:p w14:paraId="50376A46" w14:textId="77777777" w:rsidR="00A07E02" w:rsidRPr="009D1C29" w:rsidRDefault="00A07E02" w:rsidP="00B4263D"/>
    <w:p w14:paraId="78F4E328" w14:textId="77777777" w:rsidR="00A07E02" w:rsidRPr="009D1C29" w:rsidRDefault="00A07E02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vertAnchor="page" w:horzAnchor="page" w:tblpY="16841"/>
      <w:tblOverlap w:val="never"/>
      <w:tblW w:w="1190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87"/>
      <w:gridCol w:w="1134"/>
      <w:gridCol w:w="5386"/>
    </w:tblGrid>
    <w:tr w:rsidR="000B37FB" w:rsidRPr="009D1C29" w14:paraId="37BD447E" w14:textId="77777777" w:rsidTr="009A603C">
      <w:trPr>
        <w:trHeight w:hRule="exact" w:val="851"/>
      </w:trPr>
      <w:tc>
        <w:tcPr>
          <w:tcW w:w="5387" w:type="dxa"/>
          <w:tcMar>
            <w:top w:w="0" w:type="dxa"/>
            <w:left w:w="1418" w:type="dxa"/>
            <w:right w:w="0" w:type="dxa"/>
          </w:tcMar>
        </w:tcPr>
        <w:p w14:paraId="6E405384" w14:textId="77777777" w:rsidR="002E268B" w:rsidRPr="009D1C29" w:rsidRDefault="000B37FB" w:rsidP="007F73FC">
          <w:pPr>
            <w:pStyle w:val="Footer"/>
            <w:framePr w:wrap="auto" w:vAnchor="margin" w:hAnchor="text" w:yAlign="inline"/>
            <w:suppressOverlap w:val="0"/>
          </w:pPr>
          <w:r w:rsidRPr="009D1C29">
            <w:t>Dit is de voettekst in stijl ‘Voettekst’</w:t>
          </w:r>
        </w:p>
      </w:tc>
      <w:tc>
        <w:tcPr>
          <w:tcW w:w="1134" w:type="dxa"/>
          <w:tcMar>
            <w:top w:w="57" w:type="dxa"/>
            <w:left w:w="0" w:type="dxa"/>
            <w:right w:w="0" w:type="dxa"/>
          </w:tcMar>
        </w:tcPr>
        <w:p w14:paraId="34D0E604" w14:textId="77777777" w:rsidR="000B37FB" w:rsidRPr="009D1C29" w:rsidRDefault="00222DA2" w:rsidP="0003654B">
          <w:pPr>
            <w:pStyle w:val="Footer"/>
            <w:framePr w:wrap="auto" w:vAnchor="margin" w:hAnchor="text" w:yAlign="inline"/>
            <w:suppressOverlap w:val="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6DB52F4" wp14:editId="370A4F28">
                    <wp:simplePos x="0" y="0"/>
                    <wp:positionH relativeFrom="page">
                      <wp:posOffset>360045</wp:posOffset>
                    </wp:positionH>
                    <wp:positionV relativeFrom="paragraph">
                      <wp:posOffset>212334</wp:posOffset>
                    </wp:positionV>
                    <wp:extent cx="0" cy="288000"/>
                    <wp:effectExtent l="0" t="0" r="38100" b="36195"/>
                    <wp:wrapNone/>
                    <wp:docPr id="1978996235" name="Rechte verbindingslijn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80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F70457B" id="Rechte verbindingslijn 1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28.35pt,16.7pt" to="28.35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" strokecolor="#fa6232 [3204]" strokeweight=".5pt">
                    <v:stroke joinstyle="miter"/>
                    <w10:wrap anchorx="page"/>
                  </v:line>
                </w:pict>
              </mc:Fallback>
            </mc:AlternateContent>
          </w:r>
          <w:r w:rsidR="000B37FB" w:rsidRPr="009D1C29">
            <w:fldChar w:fldCharType="begin"/>
          </w:r>
          <w:r w:rsidR="000B37FB" w:rsidRPr="009D1C29">
            <w:instrText>PAGE   \* MERGEFORMAT</w:instrText>
          </w:r>
          <w:r w:rsidR="000B37FB" w:rsidRPr="009D1C29">
            <w:fldChar w:fldCharType="separate"/>
          </w:r>
          <w:r w:rsidR="000B37FB" w:rsidRPr="009D1C29">
            <w:t>5</w:t>
          </w:r>
          <w:r w:rsidR="000B37FB" w:rsidRPr="009D1C29">
            <w:fldChar w:fldCharType="end"/>
          </w:r>
        </w:p>
      </w:tc>
      <w:tc>
        <w:tcPr>
          <w:tcW w:w="5386" w:type="dxa"/>
          <w:tcMar>
            <w:right w:w="1418" w:type="dxa"/>
          </w:tcMar>
        </w:tcPr>
        <w:p w14:paraId="4D14F30E" w14:textId="77777777" w:rsidR="000B37FB" w:rsidRPr="009D1C29" w:rsidRDefault="000B37FB" w:rsidP="0047172B">
          <w:pPr>
            <w:pStyle w:val="Footer"/>
            <w:framePr w:wrap="auto" w:vAnchor="margin" w:hAnchor="text" w:yAlign="inline"/>
            <w:suppressOverlap w:val="0"/>
            <w:jc w:val="right"/>
          </w:pPr>
        </w:p>
      </w:tc>
    </w:tr>
  </w:tbl>
  <w:p w14:paraId="72F95888" w14:textId="77777777" w:rsidR="009C396D" w:rsidRPr="009D1C29" w:rsidRDefault="009C396D" w:rsidP="00B42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6270D" w14:textId="77777777" w:rsidR="00A07E02" w:rsidRPr="009D1C29" w:rsidRDefault="00A07E02" w:rsidP="00A20B5F">
      <w:pPr>
        <w:spacing w:after="120"/>
      </w:pPr>
      <w:r w:rsidRPr="009D1C29">
        <w:t>___________________</w:t>
      </w:r>
    </w:p>
  </w:footnote>
  <w:footnote w:type="continuationSeparator" w:id="0">
    <w:p w14:paraId="63C7DCC6" w14:textId="77777777" w:rsidR="00A07E02" w:rsidRPr="009D1C29" w:rsidRDefault="00A07E02" w:rsidP="00B4263D">
      <w:r w:rsidRPr="009D1C29">
        <w:continuationSeparator/>
      </w:r>
    </w:p>
    <w:p w14:paraId="056D8315" w14:textId="77777777" w:rsidR="00A07E02" w:rsidRPr="009D1C29" w:rsidRDefault="00A07E02" w:rsidP="00B4263D"/>
    <w:p w14:paraId="554A665D" w14:textId="77777777" w:rsidR="00A07E02" w:rsidRPr="009D1C29" w:rsidRDefault="00A07E02" w:rsidP="00B4263D"/>
  </w:footnote>
  <w:footnote w:type="continuationNotice" w:id="1">
    <w:p w14:paraId="6D6DBB49" w14:textId="77777777" w:rsidR="00A07E02" w:rsidRPr="009D1C29" w:rsidRDefault="00A07E02">
      <w:pPr>
        <w:spacing w:line="240" w:lineRule="auto"/>
      </w:pPr>
    </w:p>
  </w:footnote>
  <w:footnote w:id="2">
    <w:p w14:paraId="218B7651" w14:textId="77777777" w:rsidR="0088471D" w:rsidRPr="009D1C29" w:rsidRDefault="0088471D" w:rsidP="00637C5B">
      <w:pPr>
        <w:pStyle w:val="FootnoteText"/>
      </w:pPr>
      <w:r w:rsidRPr="009D1C29">
        <w:rPr>
          <w:rStyle w:val="FootnoteReference"/>
        </w:rPr>
        <w:footnoteRef/>
      </w:r>
      <w:r w:rsidRPr="009D1C29">
        <w:t xml:space="preserve"> </w:t>
      </w:r>
      <w:r w:rsidR="00483147" w:rsidRPr="009D1C29">
        <w:t>Dit is een voetnoot in stijl ‘Voetnoottekst’</w:t>
      </w:r>
      <w:r w:rsidR="00EA777F" w:rsidRPr="009D1C29">
        <w:t>.</w:t>
      </w:r>
    </w:p>
  </w:footnote>
  <w:footnote w:id="3">
    <w:p w14:paraId="7E46D185" w14:textId="77777777" w:rsidR="00FE698D" w:rsidRPr="00FE698D" w:rsidRDefault="00FE698D" w:rsidP="00637C5B">
      <w:pPr>
        <w:pStyle w:val="FootnoteText"/>
      </w:pPr>
      <w:r w:rsidRPr="009D1C29">
        <w:rPr>
          <w:rStyle w:val="FootnoteReference"/>
        </w:rPr>
        <w:footnoteRef/>
      </w:r>
      <w:r w:rsidRPr="009D1C29">
        <w:t xml:space="preserve"> Dit is een voetnoot in stijl ‘Voetnoottekst’.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4AEC4" w14:textId="77777777" w:rsidR="009C396D" w:rsidRPr="009D1C29" w:rsidRDefault="005830F7" w:rsidP="00650860">
    <w:pPr>
      <w:pStyle w:val="Header"/>
    </w:pPr>
    <w:r w:rsidRPr="009D1C29">
      <w:t>Dit is de koptekst</w:t>
    </w:r>
    <w:r w:rsidR="006B55D2" w:rsidRPr="009D1C29">
      <w:t xml:space="preserve"> in stijl ‘Koptekst’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3662BC"/>
    <w:multiLevelType w:val="hybridMultilevel"/>
    <w:tmpl w:val="A412B060"/>
    <w:lvl w:ilvl="0" w:tplc="52E8E39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C5997"/>
    <w:multiLevelType w:val="hybridMultilevel"/>
    <w:tmpl w:val="3DA8B232"/>
    <w:lvl w:ilvl="0" w:tplc="9B8494D6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50D80"/>
    <w:multiLevelType w:val="hybridMultilevel"/>
    <w:tmpl w:val="015EEFAE"/>
    <w:lvl w:ilvl="0" w:tplc="9A58C036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7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9" w15:restartNumberingAfterBreak="0">
    <w:nsid w:val="34B67809"/>
    <w:multiLevelType w:val="hybridMultilevel"/>
    <w:tmpl w:val="67DE4F9C"/>
    <w:lvl w:ilvl="0" w:tplc="A3FA292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8E67F8E"/>
    <w:multiLevelType w:val="multilevel"/>
    <w:tmpl w:val="7AD4BC6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 w15:restartNumberingAfterBreak="0">
    <w:nsid w:val="3C67789C"/>
    <w:multiLevelType w:val="hybridMultilevel"/>
    <w:tmpl w:val="27DEB8D2"/>
    <w:lvl w:ilvl="0" w:tplc="FFFFFFFF">
      <w:start w:val="1"/>
      <w:numFmt w:val="bullet"/>
      <w:lvlText w:val=""/>
      <w:lvlJc w:val="left"/>
      <w:pPr>
        <w:tabs>
          <w:tab w:val="num" w:pos="6040"/>
        </w:tabs>
        <w:ind w:left="6040" w:hanging="360"/>
      </w:pPr>
      <w:rPr>
        <w:rFonts w:ascii="Symbol" w:hAnsi="Symbol" w:hint="default"/>
        <w:color w:val="FA6432" w:themeColor="background2"/>
      </w:rPr>
    </w:lvl>
    <w:lvl w:ilvl="1" w:tplc="F1D8716E">
      <w:start w:val="1"/>
      <w:numFmt w:val="bullet"/>
      <w:lvlText w:val=""/>
      <w:lvlJc w:val="left"/>
      <w:pPr>
        <w:ind w:left="71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2" w15:restartNumberingAfterBreak="0">
    <w:nsid w:val="443C077B"/>
    <w:multiLevelType w:val="hybridMultilevel"/>
    <w:tmpl w:val="9AE27BA0"/>
    <w:lvl w:ilvl="0" w:tplc="08130003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cs="Courier New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13" w15:restartNumberingAfterBreak="0">
    <w:nsid w:val="4AB12715"/>
    <w:multiLevelType w:val="hybridMultilevel"/>
    <w:tmpl w:val="5F0E0AFE"/>
    <w:lvl w:ilvl="0" w:tplc="A3FA2924">
      <w:start w:val="1"/>
      <w:numFmt w:val="bullet"/>
      <w:lvlText w:val=""/>
      <w:lvlJc w:val="left"/>
      <w:pPr>
        <w:tabs>
          <w:tab w:val="num" w:pos="6892"/>
        </w:tabs>
        <w:ind w:left="6892" w:hanging="360"/>
      </w:pPr>
      <w:rPr>
        <w:rFonts w:ascii="Symbol" w:hAnsi="Symbol" w:hint="default"/>
        <w:color w:val="FA6432" w:themeColor="background2"/>
      </w:rPr>
    </w:lvl>
    <w:lvl w:ilvl="1" w:tplc="04130003">
      <w:start w:val="1"/>
      <w:numFmt w:val="bullet"/>
      <w:lvlText w:val="o"/>
      <w:lvlJc w:val="left"/>
      <w:pPr>
        <w:ind w:left="797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869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94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1013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1085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157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1229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3012" w:hanging="360"/>
      </w:pPr>
      <w:rPr>
        <w:rFonts w:ascii="Wingdings" w:hAnsi="Wingdings" w:hint="default"/>
      </w:rPr>
    </w:lvl>
  </w:abstractNum>
  <w:abstractNum w:abstractNumId="14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5" w15:restartNumberingAfterBreak="0">
    <w:nsid w:val="50DA049A"/>
    <w:multiLevelType w:val="hybridMultilevel"/>
    <w:tmpl w:val="B5AE5A0A"/>
    <w:lvl w:ilvl="0" w:tplc="FFFFFFFF">
      <w:start w:val="1"/>
      <w:numFmt w:val="bullet"/>
      <w:lvlText w:val=""/>
      <w:lvlJc w:val="left"/>
      <w:pPr>
        <w:tabs>
          <w:tab w:val="num" w:pos="2632"/>
        </w:tabs>
        <w:ind w:left="2632" w:hanging="360"/>
      </w:pPr>
      <w:rPr>
        <w:rFonts w:ascii="Symbol" w:hAnsi="Symbol" w:hint="default"/>
        <w:color w:val="FA6432" w:themeColor="background2"/>
      </w:rPr>
    </w:lvl>
    <w:lvl w:ilvl="1" w:tplc="A3FA2924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16" w15:restartNumberingAfterBreak="0">
    <w:nsid w:val="58450E86"/>
    <w:multiLevelType w:val="hybridMultilevel"/>
    <w:tmpl w:val="C26C1B16"/>
    <w:lvl w:ilvl="0" w:tplc="2C38CCC4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17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8" w15:restartNumberingAfterBreak="0">
    <w:nsid w:val="62F65532"/>
    <w:multiLevelType w:val="multilevel"/>
    <w:tmpl w:val="F5F20068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9" w15:restartNumberingAfterBreak="0">
    <w:nsid w:val="652E66B2"/>
    <w:multiLevelType w:val="multilevel"/>
    <w:tmpl w:val="30C66B3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20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0E71F3A"/>
    <w:multiLevelType w:val="hybridMultilevel"/>
    <w:tmpl w:val="F65603CA"/>
    <w:lvl w:ilvl="0" w:tplc="64D49D70">
      <w:start w:val="1"/>
      <w:numFmt w:val="bullet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FA6432" w:themeColor="background2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22" w15:restartNumberingAfterBreak="0">
    <w:nsid w:val="77C91D84"/>
    <w:multiLevelType w:val="hybridMultilevel"/>
    <w:tmpl w:val="1006F698"/>
    <w:lvl w:ilvl="0" w:tplc="B00C408E">
      <w:start w:val="1"/>
      <w:numFmt w:val="bullet"/>
      <w:pStyle w:val="Aandachtspuntopsomm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68334D"/>
    <w:multiLevelType w:val="hybridMultilevel"/>
    <w:tmpl w:val="43DA7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A6432" w:themeColor="background2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4D49D70">
      <w:start w:val="1"/>
      <w:numFmt w:val="bullet"/>
      <w:lvlText w:val="−"/>
      <w:lvlJc w:val="left"/>
      <w:pPr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F16E4E"/>
    <w:multiLevelType w:val="hybridMultilevel"/>
    <w:tmpl w:val="1FBA62BC"/>
    <w:lvl w:ilvl="0" w:tplc="2BC45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6432" w:themeColor="background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12BE9"/>
    <w:multiLevelType w:val="hybridMultilevel"/>
    <w:tmpl w:val="BE3806DC"/>
    <w:lvl w:ilvl="0" w:tplc="52E8E392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  <w:color w:val="FA6432" w:themeColor="background2"/>
        <w:sz w:val="16"/>
      </w:rPr>
    </w:lvl>
    <w:lvl w:ilvl="1" w:tplc="16145F78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8" w:hanging="360"/>
      </w:pPr>
      <w:rPr>
        <w:rFonts w:ascii="Wingdings" w:hAnsi="Wingdings" w:hint="default"/>
      </w:rPr>
    </w:lvl>
  </w:abstractNum>
  <w:abstractNum w:abstractNumId="26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4"/>
  </w:num>
  <w:num w:numId="2" w16cid:durableId="283195274">
    <w:abstractNumId w:val="18"/>
  </w:num>
  <w:num w:numId="3" w16cid:durableId="1706906538">
    <w:abstractNumId w:val="0"/>
  </w:num>
  <w:num w:numId="4" w16cid:durableId="418261130">
    <w:abstractNumId w:val="5"/>
  </w:num>
  <w:num w:numId="5" w16cid:durableId="8066455">
    <w:abstractNumId w:val="3"/>
  </w:num>
  <w:num w:numId="6" w16cid:durableId="1487435323">
    <w:abstractNumId w:val="26"/>
  </w:num>
  <w:num w:numId="7" w16cid:durableId="231235052">
    <w:abstractNumId w:val="14"/>
  </w:num>
  <w:num w:numId="8" w16cid:durableId="196506864">
    <w:abstractNumId w:val="0"/>
    <w:lvlOverride w:ilvl="0">
      <w:startOverride w:val="1"/>
    </w:lvlOverride>
  </w:num>
  <w:num w:numId="9" w16cid:durableId="2141796510">
    <w:abstractNumId w:val="13"/>
  </w:num>
  <w:num w:numId="10" w16cid:durableId="1411198006">
    <w:abstractNumId w:val="0"/>
    <w:lvlOverride w:ilvl="0">
      <w:startOverride w:val="1"/>
    </w:lvlOverride>
  </w:num>
  <w:num w:numId="11" w16cid:durableId="375547111">
    <w:abstractNumId w:val="0"/>
  </w:num>
  <w:num w:numId="12" w16cid:durableId="1089422891">
    <w:abstractNumId w:val="0"/>
  </w:num>
  <w:num w:numId="13" w16cid:durableId="1237321439">
    <w:abstractNumId w:val="18"/>
    <w:lvlOverride w:ilvl="0">
      <w:lvl w:ilvl="0">
        <w:start w:val="1"/>
        <w:numFmt w:val="decimal"/>
        <w:suff w:val="space"/>
        <w:lvlText w:val="%1."/>
        <w:lvlJc w:val="left"/>
        <w:pPr>
          <w:ind w:left="-644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21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70" w:hanging="45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724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8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732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236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740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16" w:hanging="1440"/>
        </w:pPr>
        <w:rPr>
          <w:rFonts w:hint="default"/>
        </w:rPr>
      </w:lvl>
    </w:lvlOverride>
  </w:num>
  <w:num w:numId="14" w16cid:durableId="242182362">
    <w:abstractNumId w:val="18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-646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-1292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-1938"/>
          </w:tabs>
          <w:ind w:left="-1938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-2584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-323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-3876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-4522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-5168" w:firstLine="0"/>
        </w:pPr>
        <w:rPr>
          <w:rFonts w:hint="default"/>
        </w:rPr>
      </w:lvl>
    </w:lvlOverride>
  </w:num>
  <w:num w:numId="15" w16cid:durableId="1730036989">
    <w:abstractNumId w:val="19"/>
  </w:num>
  <w:num w:numId="16" w16cid:durableId="895749018">
    <w:abstractNumId w:val="19"/>
  </w:num>
  <w:num w:numId="17" w16cid:durableId="2042241211">
    <w:abstractNumId w:val="19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tabs>
            <w:tab w:val="num" w:pos="-1938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8" w16cid:durableId="1656370227">
    <w:abstractNumId w:val="19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19" w16cid:durableId="13842988">
    <w:abstractNumId w:val="19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0" w16cid:durableId="1367212985">
    <w:abstractNumId w:val="19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1" w16cid:durableId="23095213">
    <w:abstractNumId w:val="19"/>
  </w:num>
  <w:num w:numId="22" w16cid:durableId="268121503">
    <w:abstractNumId w:val="19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23" w16cid:durableId="830410738">
    <w:abstractNumId w:val="24"/>
  </w:num>
  <w:num w:numId="24" w16cid:durableId="925269010">
    <w:abstractNumId w:val="25"/>
  </w:num>
  <w:num w:numId="25" w16cid:durableId="1516267924">
    <w:abstractNumId w:val="23"/>
  </w:num>
  <w:num w:numId="26" w16cid:durableId="1405105209">
    <w:abstractNumId w:val="11"/>
  </w:num>
  <w:num w:numId="27" w16cid:durableId="645823042">
    <w:abstractNumId w:val="21"/>
  </w:num>
  <w:num w:numId="28" w16cid:durableId="1134253655">
    <w:abstractNumId w:val="8"/>
  </w:num>
  <w:num w:numId="29" w16cid:durableId="722025317">
    <w:abstractNumId w:val="12"/>
  </w:num>
  <w:num w:numId="30" w16cid:durableId="491992874">
    <w:abstractNumId w:val="6"/>
  </w:num>
  <w:num w:numId="31" w16cid:durableId="1998487114">
    <w:abstractNumId w:val="7"/>
  </w:num>
  <w:num w:numId="32" w16cid:durableId="953710417">
    <w:abstractNumId w:val="25"/>
    <w:lvlOverride w:ilvl="0">
      <w:startOverride w:val="1"/>
    </w:lvlOverride>
  </w:num>
  <w:num w:numId="33" w16cid:durableId="1402367966">
    <w:abstractNumId w:val="16"/>
  </w:num>
  <w:num w:numId="34" w16cid:durableId="1162501683">
    <w:abstractNumId w:val="17"/>
  </w:num>
  <w:num w:numId="35" w16cid:durableId="775558193">
    <w:abstractNumId w:val="15"/>
  </w:num>
  <w:num w:numId="36" w16cid:durableId="826020499">
    <w:abstractNumId w:val="9"/>
  </w:num>
  <w:num w:numId="37" w16cid:durableId="581567830">
    <w:abstractNumId w:val="1"/>
  </w:num>
  <w:num w:numId="38" w16cid:durableId="1470973211">
    <w:abstractNumId w:val="20"/>
  </w:num>
  <w:num w:numId="39" w16cid:durableId="132605432">
    <w:abstractNumId w:val="10"/>
  </w:num>
  <w:num w:numId="40" w16cid:durableId="717051208">
    <w:abstractNumId w:val="2"/>
  </w:num>
  <w:num w:numId="41" w16cid:durableId="121307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53489328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02"/>
    <w:rsid w:val="0000128F"/>
    <w:rsid w:val="000035ED"/>
    <w:rsid w:val="0000528B"/>
    <w:rsid w:val="000077FA"/>
    <w:rsid w:val="00012759"/>
    <w:rsid w:val="00013A8C"/>
    <w:rsid w:val="00014464"/>
    <w:rsid w:val="00014DA3"/>
    <w:rsid w:val="000164FB"/>
    <w:rsid w:val="000214B2"/>
    <w:rsid w:val="000219E1"/>
    <w:rsid w:val="00024E89"/>
    <w:rsid w:val="0002713E"/>
    <w:rsid w:val="000315B5"/>
    <w:rsid w:val="0003654B"/>
    <w:rsid w:val="00036FF7"/>
    <w:rsid w:val="000413C3"/>
    <w:rsid w:val="000413CD"/>
    <w:rsid w:val="00041810"/>
    <w:rsid w:val="000430F6"/>
    <w:rsid w:val="0004437F"/>
    <w:rsid w:val="00047F75"/>
    <w:rsid w:val="000508DC"/>
    <w:rsid w:val="000514EC"/>
    <w:rsid w:val="00052B16"/>
    <w:rsid w:val="000531CA"/>
    <w:rsid w:val="00053DCD"/>
    <w:rsid w:val="000568A0"/>
    <w:rsid w:val="00057C91"/>
    <w:rsid w:val="00062848"/>
    <w:rsid w:val="00065005"/>
    <w:rsid w:val="00065768"/>
    <w:rsid w:val="000661FF"/>
    <w:rsid w:val="00067ADD"/>
    <w:rsid w:val="000724B6"/>
    <w:rsid w:val="000736E1"/>
    <w:rsid w:val="00074C8C"/>
    <w:rsid w:val="00076495"/>
    <w:rsid w:val="00076D94"/>
    <w:rsid w:val="00077819"/>
    <w:rsid w:val="00081899"/>
    <w:rsid w:val="000822CF"/>
    <w:rsid w:val="00082AF5"/>
    <w:rsid w:val="0008682D"/>
    <w:rsid w:val="00091E4F"/>
    <w:rsid w:val="0009216F"/>
    <w:rsid w:val="000959F2"/>
    <w:rsid w:val="00096143"/>
    <w:rsid w:val="0009743D"/>
    <w:rsid w:val="000A0EE0"/>
    <w:rsid w:val="000A45F4"/>
    <w:rsid w:val="000A58D7"/>
    <w:rsid w:val="000A5C9F"/>
    <w:rsid w:val="000A66F1"/>
    <w:rsid w:val="000A7F75"/>
    <w:rsid w:val="000B0E09"/>
    <w:rsid w:val="000B23A5"/>
    <w:rsid w:val="000B37FB"/>
    <w:rsid w:val="000B631A"/>
    <w:rsid w:val="000B6C8B"/>
    <w:rsid w:val="000C074D"/>
    <w:rsid w:val="000C0C84"/>
    <w:rsid w:val="000C0E9E"/>
    <w:rsid w:val="000C2894"/>
    <w:rsid w:val="000C2F3E"/>
    <w:rsid w:val="000C30BB"/>
    <w:rsid w:val="000C5FE5"/>
    <w:rsid w:val="000C796A"/>
    <w:rsid w:val="000D00D7"/>
    <w:rsid w:val="000D14B4"/>
    <w:rsid w:val="000D41CA"/>
    <w:rsid w:val="000D7326"/>
    <w:rsid w:val="000E010C"/>
    <w:rsid w:val="000E1233"/>
    <w:rsid w:val="000E161B"/>
    <w:rsid w:val="000E20C9"/>
    <w:rsid w:val="000E2BFD"/>
    <w:rsid w:val="000E39B8"/>
    <w:rsid w:val="000E439D"/>
    <w:rsid w:val="000E64F9"/>
    <w:rsid w:val="000F1812"/>
    <w:rsid w:val="00100FA2"/>
    <w:rsid w:val="001047B3"/>
    <w:rsid w:val="00106A11"/>
    <w:rsid w:val="00110B8B"/>
    <w:rsid w:val="00112786"/>
    <w:rsid w:val="001133B3"/>
    <w:rsid w:val="0011383A"/>
    <w:rsid w:val="00113A89"/>
    <w:rsid w:val="00115CF8"/>
    <w:rsid w:val="001176D6"/>
    <w:rsid w:val="00121A7E"/>
    <w:rsid w:val="001225CB"/>
    <w:rsid w:val="001226C7"/>
    <w:rsid w:val="00123AF4"/>
    <w:rsid w:val="001264F5"/>
    <w:rsid w:val="001265DA"/>
    <w:rsid w:val="001269C7"/>
    <w:rsid w:val="001274E4"/>
    <w:rsid w:val="00130CF3"/>
    <w:rsid w:val="00131206"/>
    <w:rsid w:val="00134007"/>
    <w:rsid w:val="00134888"/>
    <w:rsid w:val="001359A1"/>
    <w:rsid w:val="00136649"/>
    <w:rsid w:val="00136BC1"/>
    <w:rsid w:val="00137325"/>
    <w:rsid w:val="00137A54"/>
    <w:rsid w:val="00137D90"/>
    <w:rsid w:val="001434FC"/>
    <w:rsid w:val="0014607D"/>
    <w:rsid w:val="00146926"/>
    <w:rsid w:val="0015492A"/>
    <w:rsid w:val="0015500B"/>
    <w:rsid w:val="0016374E"/>
    <w:rsid w:val="001657BE"/>
    <w:rsid w:val="001666BC"/>
    <w:rsid w:val="00171D58"/>
    <w:rsid w:val="0017227E"/>
    <w:rsid w:val="0017325E"/>
    <w:rsid w:val="00173C3C"/>
    <w:rsid w:val="001750DF"/>
    <w:rsid w:val="00180ECF"/>
    <w:rsid w:val="00182002"/>
    <w:rsid w:val="0018362E"/>
    <w:rsid w:val="00191674"/>
    <w:rsid w:val="00197292"/>
    <w:rsid w:val="00197AD8"/>
    <w:rsid w:val="001A57DB"/>
    <w:rsid w:val="001A5C5C"/>
    <w:rsid w:val="001C57B6"/>
    <w:rsid w:val="001C5B64"/>
    <w:rsid w:val="001C5B6D"/>
    <w:rsid w:val="001C5FC7"/>
    <w:rsid w:val="001C7538"/>
    <w:rsid w:val="001D093F"/>
    <w:rsid w:val="001D1C1E"/>
    <w:rsid w:val="001D34F4"/>
    <w:rsid w:val="001E154D"/>
    <w:rsid w:val="001E3398"/>
    <w:rsid w:val="001E5022"/>
    <w:rsid w:val="001F009D"/>
    <w:rsid w:val="001F03CA"/>
    <w:rsid w:val="001F1857"/>
    <w:rsid w:val="001F3B91"/>
    <w:rsid w:val="001F5841"/>
    <w:rsid w:val="0020076F"/>
    <w:rsid w:val="00202604"/>
    <w:rsid w:val="002032C4"/>
    <w:rsid w:val="00211DA9"/>
    <w:rsid w:val="00212F6A"/>
    <w:rsid w:val="002151CA"/>
    <w:rsid w:val="00222DA2"/>
    <w:rsid w:val="00222FF8"/>
    <w:rsid w:val="00224B92"/>
    <w:rsid w:val="002278DE"/>
    <w:rsid w:val="00231560"/>
    <w:rsid w:val="002343B5"/>
    <w:rsid w:val="00241A97"/>
    <w:rsid w:val="0024324B"/>
    <w:rsid w:val="0024348D"/>
    <w:rsid w:val="00250D39"/>
    <w:rsid w:val="002530D0"/>
    <w:rsid w:val="002532CC"/>
    <w:rsid w:val="002541A5"/>
    <w:rsid w:val="002617F2"/>
    <w:rsid w:val="00264DE5"/>
    <w:rsid w:val="002665C7"/>
    <w:rsid w:val="002677C6"/>
    <w:rsid w:val="002741B9"/>
    <w:rsid w:val="0027781A"/>
    <w:rsid w:val="0028145C"/>
    <w:rsid w:val="00282360"/>
    <w:rsid w:val="00283950"/>
    <w:rsid w:val="00290C39"/>
    <w:rsid w:val="002910C6"/>
    <w:rsid w:val="002925DE"/>
    <w:rsid w:val="002A17E1"/>
    <w:rsid w:val="002A1AAF"/>
    <w:rsid w:val="002A1D8A"/>
    <w:rsid w:val="002A30A9"/>
    <w:rsid w:val="002A4140"/>
    <w:rsid w:val="002A57FB"/>
    <w:rsid w:val="002A5BA4"/>
    <w:rsid w:val="002A7CD7"/>
    <w:rsid w:val="002B652F"/>
    <w:rsid w:val="002B65FE"/>
    <w:rsid w:val="002B6E14"/>
    <w:rsid w:val="002C2623"/>
    <w:rsid w:val="002C287D"/>
    <w:rsid w:val="002C345D"/>
    <w:rsid w:val="002C6078"/>
    <w:rsid w:val="002D1EA9"/>
    <w:rsid w:val="002D2F73"/>
    <w:rsid w:val="002D6023"/>
    <w:rsid w:val="002D6B4E"/>
    <w:rsid w:val="002E043D"/>
    <w:rsid w:val="002E268B"/>
    <w:rsid w:val="002E43DE"/>
    <w:rsid w:val="002E4841"/>
    <w:rsid w:val="002F0D52"/>
    <w:rsid w:val="002F79B7"/>
    <w:rsid w:val="00300388"/>
    <w:rsid w:val="00300430"/>
    <w:rsid w:val="003010ED"/>
    <w:rsid w:val="003015A5"/>
    <w:rsid w:val="00303B87"/>
    <w:rsid w:val="00304714"/>
    <w:rsid w:val="00304FFA"/>
    <w:rsid w:val="00306BD8"/>
    <w:rsid w:val="00307688"/>
    <w:rsid w:val="00310A50"/>
    <w:rsid w:val="00316149"/>
    <w:rsid w:val="00322930"/>
    <w:rsid w:val="00323AB2"/>
    <w:rsid w:val="003241B1"/>
    <w:rsid w:val="00325BF5"/>
    <w:rsid w:val="00325D29"/>
    <w:rsid w:val="00327672"/>
    <w:rsid w:val="00330FA7"/>
    <w:rsid w:val="00331805"/>
    <w:rsid w:val="0033203B"/>
    <w:rsid w:val="0033279F"/>
    <w:rsid w:val="003331EC"/>
    <w:rsid w:val="0033378A"/>
    <w:rsid w:val="00334113"/>
    <w:rsid w:val="00351B26"/>
    <w:rsid w:val="0035258E"/>
    <w:rsid w:val="00357726"/>
    <w:rsid w:val="003605E6"/>
    <w:rsid w:val="00362DEE"/>
    <w:rsid w:val="003671B7"/>
    <w:rsid w:val="00372503"/>
    <w:rsid w:val="003738CA"/>
    <w:rsid w:val="0037677F"/>
    <w:rsid w:val="00377C02"/>
    <w:rsid w:val="00385595"/>
    <w:rsid w:val="00385672"/>
    <w:rsid w:val="003869CA"/>
    <w:rsid w:val="00390573"/>
    <w:rsid w:val="0039112E"/>
    <w:rsid w:val="0039783E"/>
    <w:rsid w:val="003A11C1"/>
    <w:rsid w:val="003A1A47"/>
    <w:rsid w:val="003A5612"/>
    <w:rsid w:val="003A7C6D"/>
    <w:rsid w:val="003B196C"/>
    <w:rsid w:val="003B669E"/>
    <w:rsid w:val="003C105D"/>
    <w:rsid w:val="003C3FCB"/>
    <w:rsid w:val="003C493F"/>
    <w:rsid w:val="003C62CA"/>
    <w:rsid w:val="003C7511"/>
    <w:rsid w:val="003D0725"/>
    <w:rsid w:val="003D0F01"/>
    <w:rsid w:val="003D186C"/>
    <w:rsid w:val="003D2876"/>
    <w:rsid w:val="003D38C9"/>
    <w:rsid w:val="003D3CEF"/>
    <w:rsid w:val="003D45F8"/>
    <w:rsid w:val="003D5F04"/>
    <w:rsid w:val="003D6C25"/>
    <w:rsid w:val="003D7385"/>
    <w:rsid w:val="003E448F"/>
    <w:rsid w:val="003E49CA"/>
    <w:rsid w:val="003E5712"/>
    <w:rsid w:val="003E62A4"/>
    <w:rsid w:val="003E756B"/>
    <w:rsid w:val="003E7BD4"/>
    <w:rsid w:val="003F1955"/>
    <w:rsid w:val="003F4F27"/>
    <w:rsid w:val="003F5AD0"/>
    <w:rsid w:val="003F625F"/>
    <w:rsid w:val="0040140E"/>
    <w:rsid w:val="004021A1"/>
    <w:rsid w:val="00402EA0"/>
    <w:rsid w:val="004043D8"/>
    <w:rsid w:val="00404C07"/>
    <w:rsid w:val="00415D77"/>
    <w:rsid w:val="00417389"/>
    <w:rsid w:val="00423244"/>
    <w:rsid w:val="004255BE"/>
    <w:rsid w:val="0042710A"/>
    <w:rsid w:val="00427B55"/>
    <w:rsid w:val="00431E1B"/>
    <w:rsid w:val="004323E2"/>
    <w:rsid w:val="00433B03"/>
    <w:rsid w:val="00436468"/>
    <w:rsid w:val="0043657C"/>
    <w:rsid w:val="004367C2"/>
    <w:rsid w:val="004371FC"/>
    <w:rsid w:val="00440146"/>
    <w:rsid w:val="00443661"/>
    <w:rsid w:val="00444044"/>
    <w:rsid w:val="00444BCF"/>
    <w:rsid w:val="0044508A"/>
    <w:rsid w:val="00447684"/>
    <w:rsid w:val="00447A35"/>
    <w:rsid w:val="004504C3"/>
    <w:rsid w:val="004550A8"/>
    <w:rsid w:val="00460188"/>
    <w:rsid w:val="004612BC"/>
    <w:rsid w:val="00461592"/>
    <w:rsid w:val="004655BB"/>
    <w:rsid w:val="0047172B"/>
    <w:rsid w:val="004720B1"/>
    <w:rsid w:val="00472C67"/>
    <w:rsid w:val="004736EA"/>
    <w:rsid w:val="00475A35"/>
    <w:rsid w:val="004778CD"/>
    <w:rsid w:val="00477B88"/>
    <w:rsid w:val="00477BEA"/>
    <w:rsid w:val="00481C68"/>
    <w:rsid w:val="00483147"/>
    <w:rsid w:val="0048703B"/>
    <w:rsid w:val="00492718"/>
    <w:rsid w:val="004930A8"/>
    <w:rsid w:val="004946EF"/>
    <w:rsid w:val="004A047B"/>
    <w:rsid w:val="004A0CE7"/>
    <w:rsid w:val="004A11A3"/>
    <w:rsid w:val="004A499F"/>
    <w:rsid w:val="004A5296"/>
    <w:rsid w:val="004A7F73"/>
    <w:rsid w:val="004B05B3"/>
    <w:rsid w:val="004B193F"/>
    <w:rsid w:val="004B423B"/>
    <w:rsid w:val="004B53C1"/>
    <w:rsid w:val="004C01AA"/>
    <w:rsid w:val="004C1221"/>
    <w:rsid w:val="004C4C36"/>
    <w:rsid w:val="004C50DB"/>
    <w:rsid w:val="004C57E6"/>
    <w:rsid w:val="004C62B7"/>
    <w:rsid w:val="004C6CA4"/>
    <w:rsid w:val="004D1E28"/>
    <w:rsid w:val="004D2E1A"/>
    <w:rsid w:val="004D6574"/>
    <w:rsid w:val="004E3886"/>
    <w:rsid w:val="004E6A26"/>
    <w:rsid w:val="004E70F4"/>
    <w:rsid w:val="004F00B9"/>
    <w:rsid w:val="004F0A11"/>
    <w:rsid w:val="0050045F"/>
    <w:rsid w:val="00501352"/>
    <w:rsid w:val="00503EF1"/>
    <w:rsid w:val="00504C50"/>
    <w:rsid w:val="00506438"/>
    <w:rsid w:val="0050669D"/>
    <w:rsid w:val="00510797"/>
    <w:rsid w:val="005122FB"/>
    <w:rsid w:val="005124EA"/>
    <w:rsid w:val="00512B2A"/>
    <w:rsid w:val="0051314E"/>
    <w:rsid w:val="005156E5"/>
    <w:rsid w:val="00522C84"/>
    <w:rsid w:val="00523ACC"/>
    <w:rsid w:val="00530390"/>
    <w:rsid w:val="00532846"/>
    <w:rsid w:val="005341EA"/>
    <w:rsid w:val="005347D9"/>
    <w:rsid w:val="005356C5"/>
    <w:rsid w:val="00535B4F"/>
    <w:rsid w:val="00535F4A"/>
    <w:rsid w:val="0054238E"/>
    <w:rsid w:val="0054489C"/>
    <w:rsid w:val="00551412"/>
    <w:rsid w:val="00552F7B"/>
    <w:rsid w:val="00563DAF"/>
    <w:rsid w:val="00567DDA"/>
    <w:rsid w:val="00572291"/>
    <w:rsid w:val="00576895"/>
    <w:rsid w:val="00577D3E"/>
    <w:rsid w:val="005818A3"/>
    <w:rsid w:val="005822F7"/>
    <w:rsid w:val="005830F7"/>
    <w:rsid w:val="00587FA8"/>
    <w:rsid w:val="0059642F"/>
    <w:rsid w:val="005A0FFC"/>
    <w:rsid w:val="005A66B4"/>
    <w:rsid w:val="005A7B1A"/>
    <w:rsid w:val="005B04E6"/>
    <w:rsid w:val="005B0FE4"/>
    <w:rsid w:val="005B14DB"/>
    <w:rsid w:val="005B4BE0"/>
    <w:rsid w:val="005B50F3"/>
    <w:rsid w:val="005B5EB1"/>
    <w:rsid w:val="005B6E38"/>
    <w:rsid w:val="005C0F97"/>
    <w:rsid w:val="005C1E05"/>
    <w:rsid w:val="005C354F"/>
    <w:rsid w:val="005C6793"/>
    <w:rsid w:val="005C6BBB"/>
    <w:rsid w:val="005D2AFA"/>
    <w:rsid w:val="005D47D5"/>
    <w:rsid w:val="005E1087"/>
    <w:rsid w:val="005E2D47"/>
    <w:rsid w:val="005E585F"/>
    <w:rsid w:val="005E5F85"/>
    <w:rsid w:val="005E7570"/>
    <w:rsid w:val="005F05AF"/>
    <w:rsid w:val="005F06AF"/>
    <w:rsid w:val="005F2B39"/>
    <w:rsid w:val="005F2BC1"/>
    <w:rsid w:val="005F36CE"/>
    <w:rsid w:val="005F42CC"/>
    <w:rsid w:val="005F61C3"/>
    <w:rsid w:val="005F701B"/>
    <w:rsid w:val="006008CA"/>
    <w:rsid w:val="00600FE2"/>
    <w:rsid w:val="0060171A"/>
    <w:rsid w:val="00601DE2"/>
    <w:rsid w:val="006025F8"/>
    <w:rsid w:val="00607206"/>
    <w:rsid w:val="00607CDC"/>
    <w:rsid w:val="00612401"/>
    <w:rsid w:val="00615EBC"/>
    <w:rsid w:val="00622159"/>
    <w:rsid w:val="0062308C"/>
    <w:rsid w:val="00623B31"/>
    <w:rsid w:val="00624789"/>
    <w:rsid w:val="00626851"/>
    <w:rsid w:val="00636CDE"/>
    <w:rsid w:val="00637C5B"/>
    <w:rsid w:val="00642DB7"/>
    <w:rsid w:val="00644533"/>
    <w:rsid w:val="006448DA"/>
    <w:rsid w:val="00645691"/>
    <w:rsid w:val="0064679D"/>
    <w:rsid w:val="00650860"/>
    <w:rsid w:val="00651736"/>
    <w:rsid w:val="00651B70"/>
    <w:rsid w:val="00655C08"/>
    <w:rsid w:val="00655E01"/>
    <w:rsid w:val="00657C18"/>
    <w:rsid w:val="00660303"/>
    <w:rsid w:val="0066155F"/>
    <w:rsid w:val="00661D0C"/>
    <w:rsid w:val="00663E50"/>
    <w:rsid w:val="006664DD"/>
    <w:rsid w:val="00667C34"/>
    <w:rsid w:val="00667E5F"/>
    <w:rsid w:val="00670BBA"/>
    <w:rsid w:val="00671F2A"/>
    <w:rsid w:val="006741A7"/>
    <w:rsid w:val="00674B53"/>
    <w:rsid w:val="00676B0E"/>
    <w:rsid w:val="00676BBF"/>
    <w:rsid w:val="00680333"/>
    <w:rsid w:val="00692FD6"/>
    <w:rsid w:val="006A04D8"/>
    <w:rsid w:val="006A49F3"/>
    <w:rsid w:val="006B5212"/>
    <w:rsid w:val="006B55D2"/>
    <w:rsid w:val="006B6BE6"/>
    <w:rsid w:val="006C0937"/>
    <w:rsid w:val="006C16FE"/>
    <w:rsid w:val="006C2C5B"/>
    <w:rsid w:val="006C2D0D"/>
    <w:rsid w:val="006C2FEF"/>
    <w:rsid w:val="006C4865"/>
    <w:rsid w:val="006C4D1A"/>
    <w:rsid w:val="006C522C"/>
    <w:rsid w:val="006C573C"/>
    <w:rsid w:val="006C63EE"/>
    <w:rsid w:val="006C701D"/>
    <w:rsid w:val="006C7153"/>
    <w:rsid w:val="006D0C2E"/>
    <w:rsid w:val="006D224C"/>
    <w:rsid w:val="006D2675"/>
    <w:rsid w:val="006D2D9A"/>
    <w:rsid w:val="006D2E33"/>
    <w:rsid w:val="006D4458"/>
    <w:rsid w:val="006D72A2"/>
    <w:rsid w:val="006E16E4"/>
    <w:rsid w:val="006E760C"/>
    <w:rsid w:val="006E7F9D"/>
    <w:rsid w:val="006F40EB"/>
    <w:rsid w:val="006F4FD6"/>
    <w:rsid w:val="006F547C"/>
    <w:rsid w:val="007006D7"/>
    <w:rsid w:val="00702A3E"/>
    <w:rsid w:val="00702AF3"/>
    <w:rsid w:val="00704C5C"/>
    <w:rsid w:val="007068D7"/>
    <w:rsid w:val="0070764D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EC6"/>
    <w:rsid w:val="007246D0"/>
    <w:rsid w:val="007267D7"/>
    <w:rsid w:val="00731284"/>
    <w:rsid w:val="00734C94"/>
    <w:rsid w:val="007368F3"/>
    <w:rsid w:val="0073734C"/>
    <w:rsid w:val="00737431"/>
    <w:rsid w:val="00742556"/>
    <w:rsid w:val="00742E2A"/>
    <w:rsid w:val="00742E6D"/>
    <w:rsid w:val="0074647D"/>
    <w:rsid w:val="00751FA2"/>
    <w:rsid w:val="00764155"/>
    <w:rsid w:val="00772C8E"/>
    <w:rsid w:val="00773D11"/>
    <w:rsid w:val="007742C8"/>
    <w:rsid w:val="00775984"/>
    <w:rsid w:val="00775FC4"/>
    <w:rsid w:val="00780F89"/>
    <w:rsid w:val="00781A78"/>
    <w:rsid w:val="00781D1B"/>
    <w:rsid w:val="00782F63"/>
    <w:rsid w:val="00783F2B"/>
    <w:rsid w:val="00784635"/>
    <w:rsid w:val="007906DE"/>
    <w:rsid w:val="007969E2"/>
    <w:rsid w:val="007972A8"/>
    <w:rsid w:val="007A11D7"/>
    <w:rsid w:val="007A3332"/>
    <w:rsid w:val="007A4A5B"/>
    <w:rsid w:val="007A73D8"/>
    <w:rsid w:val="007B28A6"/>
    <w:rsid w:val="007B3CDC"/>
    <w:rsid w:val="007B529B"/>
    <w:rsid w:val="007B5A74"/>
    <w:rsid w:val="007C3162"/>
    <w:rsid w:val="007C3390"/>
    <w:rsid w:val="007C531C"/>
    <w:rsid w:val="007C5941"/>
    <w:rsid w:val="007C6795"/>
    <w:rsid w:val="007C7E4F"/>
    <w:rsid w:val="007D0A26"/>
    <w:rsid w:val="007D2665"/>
    <w:rsid w:val="007D3357"/>
    <w:rsid w:val="007D3851"/>
    <w:rsid w:val="007D3CA1"/>
    <w:rsid w:val="007D58AB"/>
    <w:rsid w:val="007E0176"/>
    <w:rsid w:val="007E1E99"/>
    <w:rsid w:val="007E2159"/>
    <w:rsid w:val="007E4773"/>
    <w:rsid w:val="007E4C37"/>
    <w:rsid w:val="007E4DC6"/>
    <w:rsid w:val="007E4FEA"/>
    <w:rsid w:val="007E5F2E"/>
    <w:rsid w:val="007E6F06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7F73FC"/>
    <w:rsid w:val="00800799"/>
    <w:rsid w:val="008039D5"/>
    <w:rsid w:val="0080421E"/>
    <w:rsid w:val="0080757A"/>
    <w:rsid w:val="00811EDD"/>
    <w:rsid w:val="00816E96"/>
    <w:rsid w:val="00822657"/>
    <w:rsid w:val="00823802"/>
    <w:rsid w:val="00826A05"/>
    <w:rsid w:val="00832C13"/>
    <w:rsid w:val="00833A39"/>
    <w:rsid w:val="008344A1"/>
    <w:rsid w:val="0083494E"/>
    <w:rsid w:val="0083578E"/>
    <w:rsid w:val="008359D8"/>
    <w:rsid w:val="008360F4"/>
    <w:rsid w:val="008419F9"/>
    <w:rsid w:val="00845F83"/>
    <w:rsid w:val="00853090"/>
    <w:rsid w:val="00856877"/>
    <w:rsid w:val="00857124"/>
    <w:rsid w:val="0085785A"/>
    <w:rsid w:val="00860754"/>
    <w:rsid w:val="00863B1E"/>
    <w:rsid w:val="008729A3"/>
    <w:rsid w:val="00873A77"/>
    <w:rsid w:val="00874D0D"/>
    <w:rsid w:val="00881E22"/>
    <w:rsid w:val="008827E5"/>
    <w:rsid w:val="00883CE8"/>
    <w:rsid w:val="0088471D"/>
    <w:rsid w:val="00885106"/>
    <w:rsid w:val="00891DB0"/>
    <w:rsid w:val="008939F3"/>
    <w:rsid w:val="008A04BE"/>
    <w:rsid w:val="008A3155"/>
    <w:rsid w:val="008A56F1"/>
    <w:rsid w:val="008A6979"/>
    <w:rsid w:val="008B321F"/>
    <w:rsid w:val="008B5267"/>
    <w:rsid w:val="008C2D5F"/>
    <w:rsid w:val="008C3626"/>
    <w:rsid w:val="008C3FB7"/>
    <w:rsid w:val="008C6340"/>
    <w:rsid w:val="008D229B"/>
    <w:rsid w:val="008D25BC"/>
    <w:rsid w:val="008E1A1C"/>
    <w:rsid w:val="008E201E"/>
    <w:rsid w:val="008E4D99"/>
    <w:rsid w:val="008E690C"/>
    <w:rsid w:val="008F15D7"/>
    <w:rsid w:val="008F1F5C"/>
    <w:rsid w:val="008F4F04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219F2"/>
    <w:rsid w:val="009237FA"/>
    <w:rsid w:val="00924C4D"/>
    <w:rsid w:val="00926A13"/>
    <w:rsid w:val="00927A22"/>
    <w:rsid w:val="00927F12"/>
    <w:rsid w:val="009306CA"/>
    <w:rsid w:val="0093635D"/>
    <w:rsid w:val="00940A2F"/>
    <w:rsid w:val="009415E0"/>
    <w:rsid w:val="0094390F"/>
    <w:rsid w:val="0094569D"/>
    <w:rsid w:val="00946959"/>
    <w:rsid w:val="00947E87"/>
    <w:rsid w:val="00953B6D"/>
    <w:rsid w:val="00956B3D"/>
    <w:rsid w:val="00964083"/>
    <w:rsid w:val="00964769"/>
    <w:rsid w:val="00966675"/>
    <w:rsid w:val="009760B9"/>
    <w:rsid w:val="00976F17"/>
    <w:rsid w:val="00981CEF"/>
    <w:rsid w:val="0098615A"/>
    <w:rsid w:val="0099122F"/>
    <w:rsid w:val="0099301A"/>
    <w:rsid w:val="00994896"/>
    <w:rsid w:val="00994E6C"/>
    <w:rsid w:val="009966AE"/>
    <w:rsid w:val="009A0192"/>
    <w:rsid w:val="009A128D"/>
    <w:rsid w:val="009A16D0"/>
    <w:rsid w:val="009A19C8"/>
    <w:rsid w:val="009A2AC0"/>
    <w:rsid w:val="009A2FC4"/>
    <w:rsid w:val="009A3495"/>
    <w:rsid w:val="009A5043"/>
    <w:rsid w:val="009A603C"/>
    <w:rsid w:val="009A6CCD"/>
    <w:rsid w:val="009B117D"/>
    <w:rsid w:val="009B2CA7"/>
    <w:rsid w:val="009B588A"/>
    <w:rsid w:val="009C02FD"/>
    <w:rsid w:val="009C396D"/>
    <w:rsid w:val="009C7628"/>
    <w:rsid w:val="009D093D"/>
    <w:rsid w:val="009D0FF2"/>
    <w:rsid w:val="009D1C29"/>
    <w:rsid w:val="009D2563"/>
    <w:rsid w:val="009D28DB"/>
    <w:rsid w:val="009E00EE"/>
    <w:rsid w:val="009E014C"/>
    <w:rsid w:val="009E18CC"/>
    <w:rsid w:val="009E1B7C"/>
    <w:rsid w:val="009E5731"/>
    <w:rsid w:val="009F256A"/>
    <w:rsid w:val="009F2876"/>
    <w:rsid w:val="009F4904"/>
    <w:rsid w:val="00A01E3D"/>
    <w:rsid w:val="00A03F5E"/>
    <w:rsid w:val="00A074AE"/>
    <w:rsid w:val="00A07E02"/>
    <w:rsid w:val="00A07EB8"/>
    <w:rsid w:val="00A109A4"/>
    <w:rsid w:val="00A12992"/>
    <w:rsid w:val="00A14DA9"/>
    <w:rsid w:val="00A16481"/>
    <w:rsid w:val="00A20B5F"/>
    <w:rsid w:val="00A22BCC"/>
    <w:rsid w:val="00A234CB"/>
    <w:rsid w:val="00A24417"/>
    <w:rsid w:val="00A260F3"/>
    <w:rsid w:val="00A32725"/>
    <w:rsid w:val="00A443A4"/>
    <w:rsid w:val="00A4730D"/>
    <w:rsid w:val="00A532F1"/>
    <w:rsid w:val="00A57C47"/>
    <w:rsid w:val="00A60E50"/>
    <w:rsid w:val="00A6252C"/>
    <w:rsid w:val="00A64DBD"/>
    <w:rsid w:val="00A65EFC"/>
    <w:rsid w:val="00A71AD0"/>
    <w:rsid w:val="00A75E88"/>
    <w:rsid w:val="00A81F15"/>
    <w:rsid w:val="00A82CFA"/>
    <w:rsid w:val="00A841D7"/>
    <w:rsid w:val="00A85645"/>
    <w:rsid w:val="00A90A9A"/>
    <w:rsid w:val="00A91B34"/>
    <w:rsid w:val="00A91CE1"/>
    <w:rsid w:val="00A95916"/>
    <w:rsid w:val="00A9638F"/>
    <w:rsid w:val="00A975FB"/>
    <w:rsid w:val="00AA0BF2"/>
    <w:rsid w:val="00AA1859"/>
    <w:rsid w:val="00AA2B81"/>
    <w:rsid w:val="00AA2DEE"/>
    <w:rsid w:val="00AA4C2D"/>
    <w:rsid w:val="00AA5977"/>
    <w:rsid w:val="00AA6754"/>
    <w:rsid w:val="00AB0EF0"/>
    <w:rsid w:val="00AB118A"/>
    <w:rsid w:val="00AB29A6"/>
    <w:rsid w:val="00AB342A"/>
    <w:rsid w:val="00AB360A"/>
    <w:rsid w:val="00AB462F"/>
    <w:rsid w:val="00AB58E0"/>
    <w:rsid w:val="00AC4464"/>
    <w:rsid w:val="00AC5FD5"/>
    <w:rsid w:val="00AD1729"/>
    <w:rsid w:val="00AD276E"/>
    <w:rsid w:val="00AD7713"/>
    <w:rsid w:val="00AE0531"/>
    <w:rsid w:val="00AE4076"/>
    <w:rsid w:val="00AE7543"/>
    <w:rsid w:val="00AE7E97"/>
    <w:rsid w:val="00AF3A04"/>
    <w:rsid w:val="00B02B98"/>
    <w:rsid w:val="00B0405D"/>
    <w:rsid w:val="00B043D7"/>
    <w:rsid w:val="00B1140D"/>
    <w:rsid w:val="00B151E0"/>
    <w:rsid w:val="00B1773B"/>
    <w:rsid w:val="00B219D6"/>
    <w:rsid w:val="00B21B61"/>
    <w:rsid w:val="00B23B04"/>
    <w:rsid w:val="00B26BFD"/>
    <w:rsid w:val="00B3190F"/>
    <w:rsid w:val="00B32434"/>
    <w:rsid w:val="00B33290"/>
    <w:rsid w:val="00B33759"/>
    <w:rsid w:val="00B4263D"/>
    <w:rsid w:val="00B438EE"/>
    <w:rsid w:val="00B4649F"/>
    <w:rsid w:val="00B46EDC"/>
    <w:rsid w:val="00B47D40"/>
    <w:rsid w:val="00B5006C"/>
    <w:rsid w:val="00B51A6F"/>
    <w:rsid w:val="00B5217C"/>
    <w:rsid w:val="00B571EB"/>
    <w:rsid w:val="00B6412C"/>
    <w:rsid w:val="00B6624A"/>
    <w:rsid w:val="00B66D7A"/>
    <w:rsid w:val="00B7095D"/>
    <w:rsid w:val="00B74656"/>
    <w:rsid w:val="00B807D5"/>
    <w:rsid w:val="00B822AB"/>
    <w:rsid w:val="00B82542"/>
    <w:rsid w:val="00B86553"/>
    <w:rsid w:val="00B8715C"/>
    <w:rsid w:val="00B87621"/>
    <w:rsid w:val="00B92EA7"/>
    <w:rsid w:val="00B937DB"/>
    <w:rsid w:val="00B93888"/>
    <w:rsid w:val="00B94800"/>
    <w:rsid w:val="00B965FB"/>
    <w:rsid w:val="00BA0930"/>
    <w:rsid w:val="00BA0E2B"/>
    <w:rsid w:val="00BA6984"/>
    <w:rsid w:val="00BA7BE2"/>
    <w:rsid w:val="00BB1130"/>
    <w:rsid w:val="00BB144C"/>
    <w:rsid w:val="00BB15F7"/>
    <w:rsid w:val="00BB5FC0"/>
    <w:rsid w:val="00BC0265"/>
    <w:rsid w:val="00BC0F18"/>
    <w:rsid w:val="00BC1CB4"/>
    <w:rsid w:val="00BC2A64"/>
    <w:rsid w:val="00BC4E2E"/>
    <w:rsid w:val="00BC6B5C"/>
    <w:rsid w:val="00BC772C"/>
    <w:rsid w:val="00BD1B8E"/>
    <w:rsid w:val="00BD557F"/>
    <w:rsid w:val="00BD6521"/>
    <w:rsid w:val="00BF0A9A"/>
    <w:rsid w:val="00C02316"/>
    <w:rsid w:val="00C03240"/>
    <w:rsid w:val="00C05A56"/>
    <w:rsid w:val="00C064AB"/>
    <w:rsid w:val="00C06E8B"/>
    <w:rsid w:val="00C0762C"/>
    <w:rsid w:val="00C117A6"/>
    <w:rsid w:val="00C14B17"/>
    <w:rsid w:val="00C20C5C"/>
    <w:rsid w:val="00C20CAF"/>
    <w:rsid w:val="00C21372"/>
    <w:rsid w:val="00C23C0B"/>
    <w:rsid w:val="00C2422D"/>
    <w:rsid w:val="00C30580"/>
    <w:rsid w:val="00C316DB"/>
    <w:rsid w:val="00C32A0F"/>
    <w:rsid w:val="00C40458"/>
    <w:rsid w:val="00C4099B"/>
    <w:rsid w:val="00C44DFF"/>
    <w:rsid w:val="00C452BD"/>
    <w:rsid w:val="00C4535D"/>
    <w:rsid w:val="00C459BC"/>
    <w:rsid w:val="00C4618E"/>
    <w:rsid w:val="00C471C5"/>
    <w:rsid w:val="00C4786B"/>
    <w:rsid w:val="00C47BE8"/>
    <w:rsid w:val="00C47FC5"/>
    <w:rsid w:val="00C523EA"/>
    <w:rsid w:val="00C53C2C"/>
    <w:rsid w:val="00C554BC"/>
    <w:rsid w:val="00C563A9"/>
    <w:rsid w:val="00C57BC2"/>
    <w:rsid w:val="00C6257C"/>
    <w:rsid w:val="00C636B8"/>
    <w:rsid w:val="00C63DE1"/>
    <w:rsid w:val="00C64D61"/>
    <w:rsid w:val="00C666DB"/>
    <w:rsid w:val="00C673D6"/>
    <w:rsid w:val="00C67B15"/>
    <w:rsid w:val="00C70A88"/>
    <w:rsid w:val="00C7168A"/>
    <w:rsid w:val="00C738DE"/>
    <w:rsid w:val="00C73E7D"/>
    <w:rsid w:val="00C744F2"/>
    <w:rsid w:val="00C7481D"/>
    <w:rsid w:val="00C75AF2"/>
    <w:rsid w:val="00C77436"/>
    <w:rsid w:val="00C85C09"/>
    <w:rsid w:val="00C90955"/>
    <w:rsid w:val="00C91C90"/>
    <w:rsid w:val="00C92DF3"/>
    <w:rsid w:val="00C93D75"/>
    <w:rsid w:val="00C94807"/>
    <w:rsid w:val="00C957B0"/>
    <w:rsid w:val="00CA231B"/>
    <w:rsid w:val="00CA2BBC"/>
    <w:rsid w:val="00CA3EEB"/>
    <w:rsid w:val="00CA5B16"/>
    <w:rsid w:val="00CA716E"/>
    <w:rsid w:val="00CA7260"/>
    <w:rsid w:val="00CA7307"/>
    <w:rsid w:val="00CA77F5"/>
    <w:rsid w:val="00CA7BE4"/>
    <w:rsid w:val="00CB22D2"/>
    <w:rsid w:val="00CB3387"/>
    <w:rsid w:val="00CC056F"/>
    <w:rsid w:val="00CC1316"/>
    <w:rsid w:val="00CC42E2"/>
    <w:rsid w:val="00CC5D29"/>
    <w:rsid w:val="00CC6D01"/>
    <w:rsid w:val="00CD3752"/>
    <w:rsid w:val="00CD5ADA"/>
    <w:rsid w:val="00CE6F68"/>
    <w:rsid w:val="00CE767D"/>
    <w:rsid w:val="00CE76E3"/>
    <w:rsid w:val="00CF01E2"/>
    <w:rsid w:val="00CF0FF2"/>
    <w:rsid w:val="00CF7E03"/>
    <w:rsid w:val="00D043C6"/>
    <w:rsid w:val="00D05F70"/>
    <w:rsid w:val="00D0602C"/>
    <w:rsid w:val="00D12132"/>
    <w:rsid w:val="00D148D5"/>
    <w:rsid w:val="00D17536"/>
    <w:rsid w:val="00D213FA"/>
    <w:rsid w:val="00D21ABF"/>
    <w:rsid w:val="00D224C0"/>
    <w:rsid w:val="00D22EF1"/>
    <w:rsid w:val="00D23700"/>
    <w:rsid w:val="00D23F98"/>
    <w:rsid w:val="00D2432C"/>
    <w:rsid w:val="00D261A1"/>
    <w:rsid w:val="00D30A8E"/>
    <w:rsid w:val="00D310DA"/>
    <w:rsid w:val="00D31FD9"/>
    <w:rsid w:val="00D427E2"/>
    <w:rsid w:val="00D43379"/>
    <w:rsid w:val="00D4515D"/>
    <w:rsid w:val="00D46FE7"/>
    <w:rsid w:val="00D50857"/>
    <w:rsid w:val="00D52D63"/>
    <w:rsid w:val="00D54994"/>
    <w:rsid w:val="00D549D8"/>
    <w:rsid w:val="00D55A3A"/>
    <w:rsid w:val="00D55FFF"/>
    <w:rsid w:val="00D62CE2"/>
    <w:rsid w:val="00D6473F"/>
    <w:rsid w:val="00D66FEA"/>
    <w:rsid w:val="00D67A0F"/>
    <w:rsid w:val="00D722E2"/>
    <w:rsid w:val="00D7286A"/>
    <w:rsid w:val="00D73BBB"/>
    <w:rsid w:val="00D75273"/>
    <w:rsid w:val="00D75691"/>
    <w:rsid w:val="00D8039B"/>
    <w:rsid w:val="00D8363C"/>
    <w:rsid w:val="00D85779"/>
    <w:rsid w:val="00D859BE"/>
    <w:rsid w:val="00D85B45"/>
    <w:rsid w:val="00D915C6"/>
    <w:rsid w:val="00D93A16"/>
    <w:rsid w:val="00D93BEC"/>
    <w:rsid w:val="00D94DF2"/>
    <w:rsid w:val="00DA176B"/>
    <w:rsid w:val="00DA4A9B"/>
    <w:rsid w:val="00DB057F"/>
    <w:rsid w:val="00DB477D"/>
    <w:rsid w:val="00DB649C"/>
    <w:rsid w:val="00DB6933"/>
    <w:rsid w:val="00DC2E41"/>
    <w:rsid w:val="00DC53F5"/>
    <w:rsid w:val="00DC597B"/>
    <w:rsid w:val="00DC77A5"/>
    <w:rsid w:val="00DD09E1"/>
    <w:rsid w:val="00DD6C0A"/>
    <w:rsid w:val="00DE0192"/>
    <w:rsid w:val="00DE2FB2"/>
    <w:rsid w:val="00DE37C3"/>
    <w:rsid w:val="00DF0B42"/>
    <w:rsid w:val="00DF3016"/>
    <w:rsid w:val="00DF38B8"/>
    <w:rsid w:val="00DF48A0"/>
    <w:rsid w:val="00DF5DEF"/>
    <w:rsid w:val="00E005DE"/>
    <w:rsid w:val="00E01167"/>
    <w:rsid w:val="00E029FE"/>
    <w:rsid w:val="00E059F4"/>
    <w:rsid w:val="00E12213"/>
    <w:rsid w:val="00E12595"/>
    <w:rsid w:val="00E1752C"/>
    <w:rsid w:val="00E22F08"/>
    <w:rsid w:val="00E2305A"/>
    <w:rsid w:val="00E267D7"/>
    <w:rsid w:val="00E32508"/>
    <w:rsid w:val="00E35680"/>
    <w:rsid w:val="00E35F03"/>
    <w:rsid w:val="00E36AC6"/>
    <w:rsid w:val="00E41328"/>
    <w:rsid w:val="00E54808"/>
    <w:rsid w:val="00E554B9"/>
    <w:rsid w:val="00E57A00"/>
    <w:rsid w:val="00E60B66"/>
    <w:rsid w:val="00E66418"/>
    <w:rsid w:val="00E74ECF"/>
    <w:rsid w:val="00E770CB"/>
    <w:rsid w:val="00E83E70"/>
    <w:rsid w:val="00E84156"/>
    <w:rsid w:val="00E87CD1"/>
    <w:rsid w:val="00E912AE"/>
    <w:rsid w:val="00E9671D"/>
    <w:rsid w:val="00EA1481"/>
    <w:rsid w:val="00EA1940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5C54"/>
    <w:rsid w:val="00EB692A"/>
    <w:rsid w:val="00EB6BF2"/>
    <w:rsid w:val="00EB72CC"/>
    <w:rsid w:val="00EC0886"/>
    <w:rsid w:val="00EC08A5"/>
    <w:rsid w:val="00EC64D3"/>
    <w:rsid w:val="00EC6E27"/>
    <w:rsid w:val="00ED0F56"/>
    <w:rsid w:val="00EE7E6E"/>
    <w:rsid w:val="00EF1874"/>
    <w:rsid w:val="00EF2F74"/>
    <w:rsid w:val="00EF5BF6"/>
    <w:rsid w:val="00EF6EFC"/>
    <w:rsid w:val="00EF7520"/>
    <w:rsid w:val="00F000E6"/>
    <w:rsid w:val="00F01E87"/>
    <w:rsid w:val="00F026B0"/>
    <w:rsid w:val="00F11289"/>
    <w:rsid w:val="00F13A56"/>
    <w:rsid w:val="00F15D4F"/>
    <w:rsid w:val="00F22236"/>
    <w:rsid w:val="00F228F7"/>
    <w:rsid w:val="00F25203"/>
    <w:rsid w:val="00F2726D"/>
    <w:rsid w:val="00F27B5A"/>
    <w:rsid w:val="00F320C2"/>
    <w:rsid w:val="00F34E49"/>
    <w:rsid w:val="00F35B4D"/>
    <w:rsid w:val="00F41CEF"/>
    <w:rsid w:val="00F44975"/>
    <w:rsid w:val="00F44A3D"/>
    <w:rsid w:val="00F45E92"/>
    <w:rsid w:val="00F50513"/>
    <w:rsid w:val="00F535A4"/>
    <w:rsid w:val="00F5525D"/>
    <w:rsid w:val="00F577E1"/>
    <w:rsid w:val="00F653AA"/>
    <w:rsid w:val="00F66793"/>
    <w:rsid w:val="00F67C0E"/>
    <w:rsid w:val="00F715E7"/>
    <w:rsid w:val="00F73936"/>
    <w:rsid w:val="00F74A28"/>
    <w:rsid w:val="00F75452"/>
    <w:rsid w:val="00F75602"/>
    <w:rsid w:val="00F75CD3"/>
    <w:rsid w:val="00F75D13"/>
    <w:rsid w:val="00F812AC"/>
    <w:rsid w:val="00F818D3"/>
    <w:rsid w:val="00F82FCF"/>
    <w:rsid w:val="00F83D55"/>
    <w:rsid w:val="00F84CDA"/>
    <w:rsid w:val="00F862BF"/>
    <w:rsid w:val="00F91924"/>
    <w:rsid w:val="00F91BD2"/>
    <w:rsid w:val="00F91D84"/>
    <w:rsid w:val="00F94302"/>
    <w:rsid w:val="00FA2202"/>
    <w:rsid w:val="00FA2386"/>
    <w:rsid w:val="00FA786E"/>
    <w:rsid w:val="00FB3186"/>
    <w:rsid w:val="00FB430D"/>
    <w:rsid w:val="00FB4DB4"/>
    <w:rsid w:val="00FB6678"/>
    <w:rsid w:val="00FC1EC5"/>
    <w:rsid w:val="00FC38E3"/>
    <w:rsid w:val="00FD3847"/>
    <w:rsid w:val="00FD6999"/>
    <w:rsid w:val="00FD6E0A"/>
    <w:rsid w:val="00FD738D"/>
    <w:rsid w:val="00FD7F8A"/>
    <w:rsid w:val="00FE68AF"/>
    <w:rsid w:val="00FE698D"/>
    <w:rsid w:val="00FF3ADE"/>
    <w:rsid w:val="00FF3EF7"/>
    <w:rsid w:val="00FF6871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60CF9"/>
  <w15:chartTrackingRefBased/>
  <w15:docId w15:val="{50F99C30-EBD6-4FF0-9BE5-A906F9F9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99F"/>
    <w:pPr>
      <w:spacing w:after="240"/>
    </w:pPr>
    <w:rPr>
      <w:rFonts w:ascii="Arial" w:hAnsi="Arial" w:cs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99F"/>
    <w:pPr>
      <w:keepNext/>
      <w:pageBreakBefore/>
      <w:numPr>
        <w:numId w:val="21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865"/>
    <w:pPr>
      <w:keepNext/>
      <w:numPr>
        <w:ilvl w:val="1"/>
        <w:numId w:val="21"/>
      </w:numPr>
      <w:tabs>
        <w:tab w:val="left" w:pos="567"/>
      </w:tabs>
      <w:spacing w:before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3D55"/>
    <w:pPr>
      <w:keepNext/>
      <w:numPr>
        <w:ilvl w:val="2"/>
        <w:numId w:val="22"/>
      </w:numPr>
      <w:tabs>
        <w:tab w:val="left" w:pos="624"/>
      </w:tabs>
      <w:spacing w:before="36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DA9"/>
    <w:pPr>
      <w:keepNext/>
      <w:numPr>
        <w:ilvl w:val="3"/>
        <w:numId w:val="21"/>
      </w:numPr>
      <w:tabs>
        <w:tab w:val="left" w:pos="794"/>
      </w:tabs>
      <w:spacing w:before="36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99F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"/>
    <w:rsid w:val="00F83D55"/>
    <w:rPr>
      <w:rFonts w:asciiTheme="majorHAnsi" w:eastAsiaTheme="majorEastAsia" w:hAnsiTheme="majorHAnsi" w:cstheme="majorBidi"/>
      <w:b/>
      <w:bCs/>
      <w:noProof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40"/>
      </w:numPr>
      <w:contextualSpacing/>
    </w:pPr>
    <w:rPr>
      <w:szCs w:val="19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34"/>
      </w:numPr>
      <w:ind w:left="284" w:hanging="284"/>
      <w:contextualSpacing/>
    </w:pPr>
    <w:rPr>
      <w:szCs w:val="19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38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2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31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3"/>
      </w:numPr>
      <w:tabs>
        <w:tab w:val="clear" w:pos="360"/>
      </w:tabs>
      <w:ind w:left="284" w:hanging="284"/>
      <w:contextualSpacing/>
    </w:p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331805"/>
    <w:pPr>
      <w:tabs>
        <w:tab w:val="left" w:pos="0"/>
        <w:tab w:val="right" w:leader="underscore" w:pos="9060"/>
      </w:tabs>
      <w:spacing w:before="200" w:after="40"/>
      <w:ind w:left="851" w:right="1134" w:hanging="851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1805"/>
    <w:pPr>
      <w:tabs>
        <w:tab w:val="left" w:pos="851"/>
        <w:tab w:val="right" w:leader="underscore" w:pos="9060"/>
      </w:tabs>
      <w:spacing w:before="80" w:after="40"/>
      <w:ind w:left="851" w:right="1134" w:hanging="851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331805"/>
    <w:pPr>
      <w:tabs>
        <w:tab w:val="left" w:pos="851"/>
        <w:tab w:val="left" w:pos="1134"/>
        <w:tab w:val="right" w:leader="underscore" w:pos="9060"/>
      </w:tabs>
      <w:spacing w:before="40"/>
      <w:ind w:left="1021" w:right="1134" w:hanging="1021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31805"/>
    <w:pPr>
      <w:tabs>
        <w:tab w:val="left" w:pos="1077"/>
        <w:tab w:val="left" w:pos="1648"/>
        <w:tab w:val="right" w:leader="underscore" w:pos="9060"/>
      </w:tabs>
      <w:spacing w:before="40"/>
      <w:ind w:left="851" w:right="1134" w:hanging="851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5"/>
      </w:numPr>
    </w:pPr>
  </w:style>
  <w:style w:type="numbering" w:customStyle="1" w:styleId="Huidigelijst3">
    <w:name w:val="Huidige lijst3"/>
    <w:uiPriority w:val="99"/>
    <w:rsid w:val="00BC1CB4"/>
    <w:pPr>
      <w:numPr>
        <w:numId w:val="6"/>
      </w:numPr>
    </w:pPr>
  </w:style>
  <w:style w:type="numbering" w:customStyle="1" w:styleId="Huidigelijst4">
    <w:name w:val="Huidige lijst4"/>
    <w:uiPriority w:val="99"/>
    <w:rsid w:val="00BC1CB4"/>
    <w:pPr>
      <w:numPr>
        <w:numId w:val="7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line="240" w:lineRule="auto"/>
    </w:pPr>
    <w:rPr>
      <w:i/>
      <w:iCs/>
      <w:color w:val="000000" w:themeColor="text1"/>
      <w:sz w:val="18"/>
      <w:szCs w:val="18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shd w:val="clear" w:color="auto" w:fill="auto"/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character" w:customStyle="1" w:styleId="TekstVet">
    <w:name w:val="Tekst Vet"/>
    <w:basedOn w:val="DefaultParagraphFont"/>
    <w:rsid w:val="004A499F"/>
    <w:rPr>
      <w:b/>
    </w:rPr>
  </w:style>
  <w:style w:type="character" w:customStyle="1" w:styleId="Alletekenopmaakwissen">
    <w:name w:val="Alle tekenopmaak wissen"/>
    <w:basedOn w:val="DefaultParagraphFont"/>
    <w:qFormat/>
    <w:rsid w:val="004A499F"/>
  </w:style>
  <w:style w:type="paragraph" w:customStyle="1" w:styleId="Kernwoordindemarge">
    <w:name w:val="Kernwoord in de marge"/>
    <w:basedOn w:val="Normal"/>
    <w:uiPriority w:val="16"/>
    <w:qFormat/>
    <w:rsid w:val="00D12132"/>
    <w:pPr>
      <w:spacing w:before="100" w:beforeAutospacing="1" w:after="0" w:line="276" w:lineRule="auto"/>
    </w:pPr>
    <w:rPr>
      <w:rFonts w:ascii="Verdana" w:eastAsia="Times New Roman" w:hAnsi="Verdana" w:cs="Times New Roman"/>
      <w:b/>
      <w:color w:val="00283C"/>
      <w:kern w:val="0"/>
      <w:sz w:val="16"/>
      <w:szCs w:val="16"/>
      <w:lang w:eastAsia="nl-BE"/>
      <w14:ligatures w14:val="none"/>
    </w:rPr>
  </w:style>
  <w:style w:type="paragraph" w:customStyle="1" w:styleId="Aandachtspunt">
    <w:name w:val="Aandachtspunt"/>
    <w:basedOn w:val="Normal"/>
    <w:uiPriority w:val="16"/>
    <w:qFormat/>
    <w:rsid w:val="00D75691"/>
    <w:pPr>
      <w:keepNext/>
      <w:keepLines/>
      <w:shd w:val="clear" w:color="auto" w:fill="E8EBEE"/>
      <w:spacing w:before="100" w:beforeAutospacing="1" w:after="200" w:line="276" w:lineRule="auto"/>
      <w:contextualSpacing/>
    </w:pPr>
    <w:rPr>
      <w:rFonts w:ascii="Verdana" w:eastAsia="Times New Roman" w:hAnsi="Verdana" w:cs="Times New Roman"/>
      <w:kern w:val="0"/>
      <w:sz w:val="20"/>
      <w:lang w:eastAsia="nl-BE"/>
      <w14:ligatures w14:val="none"/>
    </w:rPr>
  </w:style>
  <w:style w:type="paragraph" w:customStyle="1" w:styleId="Aandachtspuntopsomming">
    <w:name w:val="Aandachtspunt opsomming"/>
    <w:basedOn w:val="ListParagraph"/>
    <w:uiPriority w:val="16"/>
    <w:qFormat/>
    <w:rsid w:val="004A499F"/>
    <w:pPr>
      <w:keepLines/>
      <w:numPr>
        <w:numId w:val="42"/>
      </w:numPr>
      <w:shd w:val="clear" w:color="auto" w:fill="E8EBEE"/>
      <w:spacing w:before="100" w:beforeAutospacing="1" w:after="200" w:line="276" w:lineRule="auto"/>
      <w:ind w:left="720" w:hanging="720"/>
    </w:pPr>
    <w:rPr>
      <w:rFonts w:ascii="Verdana" w:eastAsia="Times New Roman" w:hAnsi="Verdana" w:cs="Times New Roman"/>
      <w:kern w:val="0"/>
      <w:sz w:val="20"/>
      <w:szCs w:val="24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26" Type="http://schemas.openxmlformats.org/officeDocument/2006/relationships/image" Target="media/image17.svg"/><Relationship Id="rId21" Type="http://schemas.openxmlformats.org/officeDocument/2006/relationships/image" Target="media/image12.png"/><Relationship Id="rId34" Type="http://schemas.openxmlformats.org/officeDocument/2006/relationships/image" Target="media/image25.sv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15.svg"/><Relationship Id="rId32" Type="http://schemas.openxmlformats.org/officeDocument/2006/relationships/image" Target="media/image23.sv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sv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5.svg"/><Relationship Id="rId22" Type="http://schemas.openxmlformats.org/officeDocument/2006/relationships/image" Target="media/image13.svg"/><Relationship Id="rId27" Type="http://schemas.openxmlformats.org/officeDocument/2006/relationships/image" Target="media/image18.png"/><Relationship Id="rId30" Type="http://schemas.openxmlformats.org/officeDocument/2006/relationships/image" Target="media/image21.svg"/><Relationship Id="rId35" Type="http://schemas.openxmlformats.org/officeDocument/2006/relationships/header" Target="header1.xml"/><Relationship Id="rId8" Type="http://schemas.openxmlformats.org/officeDocument/2006/relationships/hyperlink" Target="http://www.thomasmore.be" TargetMode="External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068657\OneDrive%20-%20Thomas%20More\Les%20geven\Cursussjabloon-A4_recto-verso_2024-07-09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nl-NL" sz="1000">
                <a:solidFill>
                  <a:schemeClr val="tx1"/>
                </a:solidFill>
              </a:rPr>
              <a:t>cijfers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l-BE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Blad1!$B$1</c:f>
              <c:strCache>
                <c:ptCount val="1"/>
                <c:pt idx="0">
                  <c:v>Verkoop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996-5A49-8676-D0F147D612D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996-5A49-8676-D0F147D612D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996-5A49-8676-D0F147D612D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996-5A49-8676-D0F147D612D2}"/>
              </c:ext>
            </c:extLst>
          </c:dPt>
          <c:cat>
            <c:strRef>
              <c:f>Blad1!$A$2:$A$5</c:f>
              <c:strCache>
                <c:ptCount val="4"/>
                <c:pt idx="0">
                  <c:v>1e kwrt</c:v>
                </c:pt>
                <c:pt idx="1">
                  <c:v>2e kwrt</c:v>
                </c:pt>
                <c:pt idx="2">
                  <c:v>3e kwrt</c:v>
                </c:pt>
                <c:pt idx="3">
                  <c:v>4e kwrt</c:v>
                </c:pt>
              </c:strCache>
            </c:strRef>
          </c:cat>
          <c:val>
            <c:numRef>
              <c:f>Blad1!$B$2:$B$5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99-9543-9805-01B37864FF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nl-B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l-B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Cursussjabloon-A4_recto-verso_2024-07-09.dotx</Template>
  <TotalTime>0</TotalTime>
  <Pages>7</Pages>
  <Words>781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MediaComm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Bosch</dc:creator>
  <cp:keywords/>
  <dc:description/>
  <cp:lastModifiedBy>Tom Bosch</cp:lastModifiedBy>
  <cp:revision>1</cp:revision>
  <cp:lastPrinted>2023-06-19T14:24:00Z</cp:lastPrinted>
  <dcterms:created xsi:type="dcterms:W3CDTF">2024-09-10T08:04:00Z</dcterms:created>
  <dcterms:modified xsi:type="dcterms:W3CDTF">2024-09-10T08:04:00Z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</Properties>
</file>