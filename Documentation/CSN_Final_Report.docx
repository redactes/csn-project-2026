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r>
        <w:lastRenderedPageBreak/>
        <w:t>Inleiding</w:t>
      </w:r>
    </w:p>
    <w:p w14:paraId="0462A109" w14:textId="77777777" w:rsidR="00FA0B5E" w:rsidRDefault="00FA0B5E" w:rsidP="00FA0B5E">
      <w:pPr>
        <w:spacing w:after="0"/>
        <w:rPr>
          <w:lang w:val="nl-NL"/>
        </w:rPr>
      </w:pPr>
      <w:r w:rsidRPr="00CD2DC4">
        <w:rPr>
          <w:lang w:val="nl-NL"/>
        </w:rPr>
        <w:t xml:space="preserve">In het kader van het vak </w:t>
      </w:r>
      <w:proofErr w:type="spellStart"/>
      <w:r w:rsidRPr="00CD2DC4">
        <w:rPr>
          <w:lang w:val="nl-NL"/>
        </w:rPr>
        <w:t>Connecting</w:t>
      </w:r>
      <w:proofErr w:type="spellEnd"/>
      <w:r w:rsidRPr="00CD2DC4">
        <w:rPr>
          <w:lang w:val="nl-NL"/>
        </w:rPr>
        <w:t xml:space="preserve"> </w:t>
      </w:r>
      <w:proofErr w:type="spellStart"/>
      <w:r w:rsidRPr="00CD2DC4">
        <w:rPr>
          <w:lang w:val="nl-NL"/>
        </w:rPr>
        <w:t>and</w:t>
      </w:r>
      <w:proofErr w:type="spellEnd"/>
      <w:r w:rsidRPr="00CD2DC4">
        <w:rPr>
          <w:lang w:val="nl-NL"/>
        </w:rPr>
        <w:t xml:space="preserve"> </w:t>
      </w:r>
      <w:proofErr w:type="spellStart"/>
      <w:r w:rsidRPr="00CD2DC4">
        <w:rPr>
          <w:lang w:val="nl-NL"/>
        </w:rPr>
        <w:t>Securing</w:t>
      </w:r>
      <w:proofErr w:type="spellEnd"/>
      <w:r w:rsidRPr="00CD2DC4">
        <w:rPr>
          <w:lang w:val="nl-NL"/>
        </w:rPr>
        <w:t xml:space="preserve">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56C87A29" w14:textId="77777777" w:rsidR="00FA0B5E" w:rsidRPr="00CD2DC4" w:rsidRDefault="00FA0B5E" w:rsidP="00FA0B5E">
      <w:pPr>
        <w:spacing w:after="0"/>
        <w:rPr>
          <w:lang w:val="nl-NL"/>
        </w:rPr>
      </w:pPr>
    </w:p>
    <w:p w14:paraId="640350F5" w14:textId="77777777" w:rsidR="00FA0B5E" w:rsidRDefault="00FA0B5E" w:rsidP="00FA0B5E">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6E45AD94" w14:textId="77777777" w:rsidR="00FA0B5E" w:rsidRDefault="00FA0B5E" w:rsidP="00FA0B5E">
      <w:pPr>
        <w:spacing w:after="0"/>
        <w:rPr>
          <w:lang w:val="nl-NL"/>
        </w:rPr>
      </w:pPr>
      <w:r w:rsidRPr="00CD2DC4">
        <w:rPr>
          <w:lang w:val="nl-NL"/>
        </w:rPr>
        <w:t>Op deze manier simuleren we een realistische bedrijfsomgeving waarin meerdere locaties met elkaar communiceren over een extern netwerk.</w:t>
      </w:r>
    </w:p>
    <w:p w14:paraId="0220FA29" w14:textId="77777777" w:rsidR="00FA0B5E" w:rsidRPr="00CD2DC4" w:rsidRDefault="00FA0B5E" w:rsidP="00FA0B5E">
      <w:pPr>
        <w:spacing w:after="0"/>
        <w:rPr>
          <w:lang w:val="nl-NL"/>
        </w:rPr>
      </w:pPr>
    </w:p>
    <w:p w14:paraId="46299FE1" w14:textId="77777777" w:rsidR="00FA0B5E" w:rsidRDefault="00FA0B5E" w:rsidP="00FA0B5E">
      <w:pPr>
        <w:spacing w:after="0"/>
        <w:rPr>
          <w:lang w:val="nl-NL"/>
        </w:rPr>
      </w:pPr>
      <w:r w:rsidRPr="00CD2DC4">
        <w:rPr>
          <w:lang w:val="nl-NL"/>
        </w:rPr>
        <w:t xml:space="preserve">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w:t>
      </w:r>
      <w:proofErr w:type="spellStart"/>
      <w:r w:rsidRPr="00CD2DC4">
        <w:rPr>
          <w:lang w:val="nl-NL"/>
        </w:rPr>
        <w:t>EtherChannel</w:t>
      </w:r>
      <w:proofErr w:type="spellEnd"/>
      <w:r w:rsidRPr="00CD2DC4">
        <w:rPr>
          <w:lang w:val="nl-NL"/>
        </w:rPr>
        <w:t xml:space="preserve"> toe om bandbreedte te bundelen en de betrouwbaarheid van de verbindingen te verhogen.</w:t>
      </w:r>
    </w:p>
    <w:p w14:paraId="45E7624B" w14:textId="77777777" w:rsidR="00FA0B5E" w:rsidRPr="00CD2DC4" w:rsidRDefault="00FA0B5E" w:rsidP="00FA0B5E">
      <w:pPr>
        <w:spacing w:after="0"/>
        <w:rPr>
          <w:lang w:val="nl-NL"/>
        </w:rPr>
      </w:pPr>
    </w:p>
    <w:p w14:paraId="58B2A2C6" w14:textId="77777777" w:rsidR="00FA0B5E" w:rsidRDefault="00FA0B5E" w:rsidP="00FA0B5E">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581B635D" w14:textId="77777777" w:rsidR="00FA0B5E" w:rsidRPr="00CD2DC4" w:rsidRDefault="00FA0B5E" w:rsidP="00FA0B5E">
      <w:pPr>
        <w:spacing w:after="0"/>
        <w:rPr>
          <w:lang w:val="nl-NL"/>
        </w:rPr>
      </w:pPr>
    </w:p>
    <w:p w14:paraId="37E5C27A" w14:textId="2DBFD408" w:rsidR="00FA0B5E" w:rsidRPr="00FA0B5E" w:rsidRDefault="00FA0B5E" w:rsidP="00FA0B5E">
      <w:pPr>
        <w:rPr>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Kop1"/>
      </w:pPr>
      <w:r>
        <w:lastRenderedPageBreak/>
        <w:t>Inhoudsopgave</w:t>
      </w:r>
    </w:p>
    <w:sdt>
      <w:sdtPr>
        <w:rPr>
          <w:rFonts w:ascii="Arial" w:eastAsiaTheme="minorHAnsi" w:hAnsi="Arial" w:cs="Arial"/>
          <w:b w:val="0"/>
          <w:color w:val="auto"/>
          <w:sz w:val="19"/>
          <w:szCs w:val="24"/>
          <w:lang w:val="nl-BE"/>
        </w:rPr>
        <w:id w:val="1965458616"/>
        <w:docPartObj>
          <w:docPartGallery w:val="Table of Contents"/>
          <w:docPartUnique/>
        </w:docPartObj>
      </w:sdtPr>
      <w:sdtEndPr>
        <w:rPr>
          <w:bCs/>
        </w:rPr>
      </w:sdtEndPr>
      <w:sdtContent>
        <w:p w14:paraId="60116DD7" w14:textId="77777777" w:rsidR="00FA0B5E" w:rsidRDefault="00FA0B5E" w:rsidP="00FA0B5E">
          <w:pPr>
            <w:pStyle w:val="Kopvaninhoudsopgave"/>
          </w:pPr>
          <w:r>
            <w:t>Inhoud</w:t>
          </w:r>
        </w:p>
        <w:p w14:paraId="17AFC313" w14:textId="693CA63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r>
            <w:fldChar w:fldCharType="begin"/>
          </w:r>
          <w:r>
            <w:instrText xml:space="preserve"> TOC \o "1-3" \h \z \u </w:instrText>
          </w:r>
          <w:r>
            <w:fldChar w:fldCharType="separate"/>
          </w:r>
          <w:hyperlink w:anchor="_Toc229425892" w:history="1">
            <w:r w:rsidRPr="006D4A1D">
              <w:rPr>
                <w:rStyle w:val="Hyperlink"/>
              </w:rPr>
              <w:t>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Inleiding</w:t>
            </w:r>
            <w:r>
              <w:rPr>
                <w:noProof/>
                <w:webHidden/>
              </w:rPr>
              <w:tab/>
            </w:r>
            <w:r>
              <w:rPr>
                <w:noProof/>
                <w:webHidden/>
              </w:rPr>
              <w:fldChar w:fldCharType="begin"/>
            </w:r>
            <w:r>
              <w:rPr>
                <w:noProof/>
                <w:webHidden/>
              </w:rPr>
              <w:instrText xml:space="preserve"> PAGEREF _Toc229425892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4CDB6DF1" w14:textId="0741B34D"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3" w:history="1">
            <w:r w:rsidRPr="006D4A1D">
              <w:rPr>
                <w:rStyle w:val="Hyperlink"/>
              </w:rPr>
              <w:t>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Inhoudsopgave</w:t>
            </w:r>
            <w:r>
              <w:rPr>
                <w:noProof/>
                <w:webHidden/>
              </w:rPr>
              <w:tab/>
            </w:r>
            <w:r>
              <w:rPr>
                <w:noProof/>
                <w:webHidden/>
              </w:rPr>
              <w:fldChar w:fldCharType="begin"/>
            </w:r>
            <w:r>
              <w:rPr>
                <w:noProof/>
                <w:webHidden/>
              </w:rPr>
              <w:instrText xml:space="preserve"> PAGEREF _Toc229425893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9159FAE" w14:textId="302803C4"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4" w:history="1">
            <w:r w:rsidRPr="006D4A1D">
              <w:rPr>
                <w:rStyle w:val="Hyperlink"/>
              </w:rPr>
              <w:t>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Opdracht</w:t>
            </w:r>
            <w:r>
              <w:rPr>
                <w:noProof/>
                <w:webHidden/>
              </w:rPr>
              <w:tab/>
            </w:r>
            <w:r>
              <w:rPr>
                <w:noProof/>
                <w:webHidden/>
              </w:rPr>
              <w:fldChar w:fldCharType="begin"/>
            </w:r>
            <w:r>
              <w:rPr>
                <w:noProof/>
                <w:webHidden/>
              </w:rPr>
              <w:instrText xml:space="preserve"> PAGEREF _Toc229425894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D9B839D" w14:textId="20E7042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5" w:history="1">
            <w:r w:rsidRPr="006D4A1D">
              <w:rPr>
                <w:rStyle w:val="Hyperlink"/>
              </w:rPr>
              <w:t>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w:t>
            </w:r>
            <w:r>
              <w:rPr>
                <w:noProof/>
                <w:webHidden/>
              </w:rPr>
              <w:tab/>
            </w:r>
            <w:r>
              <w:rPr>
                <w:noProof/>
                <w:webHidden/>
              </w:rPr>
              <w:fldChar w:fldCharType="begin"/>
            </w:r>
            <w:r>
              <w:rPr>
                <w:noProof/>
                <w:webHidden/>
              </w:rPr>
              <w:instrText xml:space="preserve"> PAGEREF _Toc229425895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2152117" w14:textId="69F90974"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6" w:history="1">
            <w:r w:rsidRPr="006D4A1D">
              <w:rPr>
                <w:rStyle w:val="Hyperlink"/>
              </w:rPr>
              <w:t>4.1.</w:t>
            </w:r>
            <w:r>
              <w:rPr>
                <w:rFonts w:asciiTheme="minorHAnsi" w:eastAsiaTheme="minorEastAsia" w:hAnsiTheme="minorHAnsi" w:cstheme="minorBidi"/>
                <w:bCs w:val="0"/>
                <w:iCs w:val="0"/>
                <w:noProof/>
                <w:sz w:val="24"/>
                <w:szCs w:val="24"/>
                <w:lang w:eastAsia="nl-BE"/>
              </w:rPr>
              <w:tab/>
            </w:r>
            <w:r w:rsidRPr="006D4A1D">
              <w:rPr>
                <w:rStyle w:val="Hyperlink"/>
              </w:rPr>
              <w:t>IP-adres planning</w:t>
            </w:r>
            <w:r>
              <w:rPr>
                <w:noProof/>
                <w:webHidden/>
              </w:rPr>
              <w:tab/>
            </w:r>
            <w:r>
              <w:rPr>
                <w:noProof/>
                <w:webHidden/>
              </w:rPr>
              <w:fldChar w:fldCharType="begin"/>
            </w:r>
            <w:r>
              <w:rPr>
                <w:noProof/>
                <w:webHidden/>
              </w:rPr>
              <w:instrText xml:space="preserve"> PAGEREF _Toc229425896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FA316FD" w14:textId="08B1485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7" w:history="1">
            <w:r w:rsidRPr="006D4A1D">
              <w:rPr>
                <w:rStyle w:val="Hyperlink"/>
              </w:rPr>
              <w:t>4.2.</w:t>
            </w:r>
            <w:r>
              <w:rPr>
                <w:rFonts w:asciiTheme="minorHAnsi" w:eastAsiaTheme="minorEastAsia" w:hAnsiTheme="minorHAnsi" w:cstheme="minorBidi"/>
                <w:bCs w:val="0"/>
                <w:iCs w:val="0"/>
                <w:noProof/>
                <w:sz w:val="24"/>
                <w:szCs w:val="24"/>
                <w:lang w:eastAsia="nl-BE"/>
              </w:rPr>
              <w:tab/>
            </w:r>
            <w:r w:rsidRPr="006D4A1D">
              <w:rPr>
                <w:rStyle w:val="Hyperlink"/>
              </w:rPr>
              <w:t>Logische topologie</w:t>
            </w:r>
            <w:r>
              <w:rPr>
                <w:noProof/>
                <w:webHidden/>
              </w:rPr>
              <w:tab/>
            </w:r>
            <w:r>
              <w:rPr>
                <w:noProof/>
                <w:webHidden/>
              </w:rPr>
              <w:fldChar w:fldCharType="begin"/>
            </w:r>
            <w:r>
              <w:rPr>
                <w:noProof/>
                <w:webHidden/>
              </w:rPr>
              <w:instrText xml:space="preserve"> PAGEREF _Toc229425897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2EB5EB7D" w14:textId="5D6AE6F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8" w:history="1">
            <w:r w:rsidRPr="006D4A1D">
              <w:rPr>
                <w:rStyle w:val="Hyperlink"/>
              </w:rPr>
              <w:t>4.3.</w:t>
            </w:r>
            <w:r>
              <w:rPr>
                <w:rFonts w:asciiTheme="minorHAnsi" w:eastAsiaTheme="minorEastAsia" w:hAnsiTheme="minorHAnsi" w:cstheme="minorBidi"/>
                <w:bCs w:val="0"/>
                <w:iCs w:val="0"/>
                <w:noProof/>
                <w:sz w:val="24"/>
                <w:szCs w:val="24"/>
                <w:lang w:eastAsia="nl-BE"/>
              </w:rPr>
              <w:tab/>
            </w:r>
            <w:r w:rsidRPr="006D4A1D">
              <w:rPr>
                <w:rStyle w:val="Hyperlink"/>
              </w:rPr>
              <w:t>Fysische topologie</w:t>
            </w:r>
            <w:r>
              <w:rPr>
                <w:noProof/>
                <w:webHidden/>
              </w:rPr>
              <w:tab/>
            </w:r>
            <w:r>
              <w:rPr>
                <w:noProof/>
                <w:webHidden/>
              </w:rPr>
              <w:fldChar w:fldCharType="begin"/>
            </w:r>
            <w:r>
              <w:rPr>
                <w:noProof/>
                <w:webHidden/>
              </w:rPr>
              <w:instrText xml:space="preserve"> PAGEREF _Toc229425898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417E378" w14:textId="5834AF73"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9" w:history="1">
            <w:r w:rsidRPr="006D4A1D">
              <w:rPr>
                <w:rStyle w:val="Hyperlink"/>
              </w:rPr>
              <w:t>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2</w:t>
            </w:r>
            <w:r>
              <w:rPr>
                <w:noProof/>
                <w:webHidden/>
              </w:rPr>
              <w:tab/>
            </w:r>
            <w:r>
              <w:rPr>
                <w:noProof/>
                <w:webHidden/>
              </w:rPr>
              <w:fldChar w:fldCharType="begin"/>
            </w:r>
            <w:r>
              <w:rPr>
                <w:noProof/>
                <w:webHidden/>
              </w:rPr>
              <w:instrText xml:space="preserve"> PAGEREF _Toc229425899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737E29E3" w14:textId="4C3F183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0" w:history="1">
            <w:r w:rsidRPr="006D4A1D">
              <w:rPr>
                <w:rStyle w:val="Hyperlink"/>
              </w:rPr>
              <w:t>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4A19EB9D" w14:textId="0797CB96"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1" w:history="1">
            <w:r w:rsidRPr="006D4A1D">
              <w:rPr>
                <w:rStyle w:val="Hyperlink"/>
              </w:rPr>
              <w:t>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_Toc229425901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F70D381" w14:textId="78183B43"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02" w:history="1">
            <w:r w:rsidRPr="006D4A1D">
              <w:rPr>
                <w:rStyle w:val="Hyperlink"/>
              </w:rPr>
              <w:t>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3</w:t>
            </w:r>
            <w:r>
              <w:rPr>
                <w:noProof/>
                <w:webHidden/>
              </w:rPr>
              <w:tab/>
            </w:r>
            <w:r>
              <w:rPr>
                <w:noProof/>
                <w:webHidden/>
              </w:rPr>
              <w:fldChar w:fldCharType="begin"/>
            </w:r>
            <w:r>
              <w:rPr>
                <w:noProof/>
                <w:webHidden/>
              </w:rPr>
              <w:instrText xml:space="preserve"> PAGEREF _Toc229425902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66EE42B" w14:textId="0F563BF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3" w:history="1">
            <w:r w:rsidRPr="006D4A1D">
              <w:rPr>
                <w:rStyle w:val="Hyperlink"/>
              </w:rPr>
              <w:t>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733F31A" w14:textId="1BF053C7" w:rsidR="00FA0B5E" w:rsidRDefault="00FA0B5E" w:rsidP="00FA0B5E">
          <w:pPr>
            <w:pStyle w:val="Inhopg3"/>
            <w:rPr>
              <w:rFonts w:asciiTheme="minorHAnsi" w:eastAsiaTheme="minorEastAsia" w:hAnsiTheme="minorHAnsi" w:cstheme="minorBidi"/>
              <w:noProof/>
              <w:sz w:val="24"/>
              <w:szCs w:val="24"/>
            </w:rPr>
          </w:pPr>
          <w:hyperlink w:anchor="_Toc229425904" w:history="1">
            <w:r w:rsidRPr="006D4A1D">
              <w:rPr>
                <w:rStyle w:val="Hyperlink"/>
              </w:rPr>
              <w:t>6.1.1.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_Toc229425904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4F021019" w14:textId="0E8D537D" w:rsidR="00FA0B5E" w:rsidRDefault="00FA0B5E" w:rsidP="00FA0B5E">
          <w:pPr>
            <w:pStyle w:val="Inhopg3"/>
            <w:rPr>
              <w:rFonts w:asciiTheme="minorHAnsi" w:eastAsiaTheme="minorEastAsia" w:hAnsiTheme="minorHAnsi" w:cstheme="minorBidi"/>
              <w:noProof/>
              <w:sz w:val="24"/>
              <w:szCs w:val="24"/>
            </w:rPr>
          </w:pPr>
          <w:hyperlink w:anchor="_Toc229425905" w:history="1">
            <w:r w:rsidRPr="006D4A1D">
              <w:rPr>
                <w:rStyle w:val="Hyperlink"/>
              </w:rPr>
              <w:t>6.1.2.</w:t>
            </w:r>
            <w:r>
              <w:rPr>
                <w:rFonts w:asciiTheme="minorHAnsi" w:eastAsiaTheme="minorEastAsia" w:hAnsiTheme="minorHAnsi" w:cstheme="minorBidi"/>
                <w:noProof/>
                <w:sz w:val="24"/>
                <w:szCs w:val="24"/>
              </w:rPr>
              <w:tab/>
            </w:r>
            <w:r w:rsidRPr="006D4A1D">
              <w:rPr>
                <w:rStyle w:val="Hyperlink"/>
              </w:rPr>
              <w:t>Etherchannel</w:t>
            </w:r>
            <w:r>
              <w:rPr>
                <w:noProof/>
                <w:webHidden/>
              </w:rPr>
              <w:tab/>
            </w:r>
            <w:r>
              <w:rPr>
                <w:noProof/>
                <w:webHidden/>
              </w:rPr>
              <w:fldChar w:fldCharType="begin"/>
            </w:r>
            <w:r>
              <w:rPr>
                <w:noProof/>
                <w:webHidden/>
              </w:rPr>
              <w:instrText xml:space="preserve"> PAGEREF _Toc229425905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D307F41" w14:textId="22A43636" w:rsidR="00FA0B5E" w:rsidRDefault="00FA0B5E" w:rsidP="00FA0B5E">
          <w:pPr>
            <w:pStyle w:val="Inhopg3"/>
            <w:rPr>
              <w:rFonts w:asciiTheme="minorHAnsi" w:eastAsiaTheme="minorEastAsia" w:hAnsiTheme="minorHAnsi" w:cstheme="minorBidi"/>
              <w:noProof/>
              <w:sz w:val="24"/>
              <w:szCs w:val="24"/>
            </w:rPr>
          </w:pPr>
          <w:hyperlink w:anchor="_Toc229425906" w:history="1">
            <w:r w:rsidRPr="006D4A1D">
              <w:rPr>
                <w:rStyle w:val="Hyperlink"/>
              </w:rPr>
              <w:t>6.1.3.</w:t>
            </w:r>
            <w:r>
              <w:rPr>
                <w:rFonts w:asciiTheme="minorHAnsi" w:eastAsiaTheme="minorEastAsia" w:hAnsiTheme="minorHAnsi" w:cstheme="minorBidi"/>
                <w:noProof/>
                <w:sz w:val="24"/>
                <w:szCs w:val="24"/>
              </w:rPr>
              <w:tab/>
            </w:r>
            <w:r w:rsidRPr="006D4A1D">
              <w:rPr>
                <w:rStyle w:val="Hyperlink"/>
              </w:rPr>
              <w:t>Rapid pvst+</w:t>
            </w:r>
            <w:r>
              <w:rPr>
                <w:noProof/>
                <w:webHidden/>
              </w:rPr>
              <w:tab/>
            </w:r>
            <w:r>
              <w:rPr>
                <w:noProof/>
                <w:webHidden/>
              </w:rPr>
              <w:fldChar w:fldCharType="begin"/>
            </w:r>
            <w:r>
              <w:rPr>
                <w:noProof/>
                <w:webHidden/>
              </w:rPr>
              <w:instrText xml:space="preserve"> PAGEREF _Toc229425906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688E90DD" w14:textId="73F893A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7" w:history="1">
            <w:r w:rsidRPr="006D4A1D">
              <w:rPr>
                <w:rStyle w:val="Hyperlink"/>
              </w:rPr>
              <w:t>6.2.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40586D97" w14:textId="3AD96B4D" w:rsidR="00FA0B5E" w:rsidRDefault="00FA0B5E" w:rsidP="00FA0B5E">
          <w:pPr>
            <w:pStyle w:val="Inhopg3"/>
            <w:rPr>
              <w:rFonts w:asciiTheme="minorHAnsi" w:eastAsiaTheme="minorEastAsia" w:hAnsiTheme="minorHAnsi" w:cstheme="minorBidi"/>
              <w:noProof/>
              <w:sz w:val="24"/>
              <w:szCs w:val="24"/>
            </w:rPr>
          </w:pPr>
          <w:hyperlink w:anchor="_Toc229425908" w:history="1">
            <w:r w:rsidRPr="006D4A1D">
              <w:rPr>
                <w:rStyle w:val="Hyperlink"/>
              </w:rPr>
              <w:t>6.2.1.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_Toc229425908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B7104A3" w14:textId="32980740" w:rsidR="00FA0B5E" w:rsidRDefault="00FA0B5E" w:rsidP="00FA0B5E">
          <w:pPr>
            <w:pStyle w:val="Inhopg3"/>
            <w:rPr>
              <w:rFonts w:asciiTheme="minorHAnsi" w:eastAsiaTheme="minorEastAsia" w:hAnsiTheme="minorHAnsi" w:cstheme="minorBidi"/>
              <w:noProof/>
              <w:sz w:val="24"/>
              <w:szCs w:val="24"/>
            </w:rPr>
          </w:pPr>
          <w:hyperlink w:anchor="_Toc229425909" w:history="1">
            <w:r w:rsidRPr="006D4A1D">
              <w:rPr>
                <w:rStyle w:val="Hyperlink"/>
                <w:lang w:val="en-US"/>
              </w:rPr>
              <w:t>6.2.2.</w:t>
            </w:r>
            <w:r>
              <w:rPr>
                <w:rFonts w:asciiTheme="minorHAnsi" w:eastAsiaTheme="minorEastAsia" w:hAnsiTheme="minorHAnsi" w:cstheme="minorBidi"/>
                <w:noProof/>
                <w:sz w:val="24"/>
                <w:szCs w:val="24"/>
              </w:rPr>
              <w:tab/>
            </w:r>
            <w:r w:rsidRPr="006D4A1D">
              <w:rPr>
                <w:rStyle w:val="Hyperlink"/>
                <w:lang w:val="en-US"/>
              </w:rPr>
              <w:t>Etherchannel</w:t>
            </w:r>
            <w:r>
              <w:rPr>
                <w:noProof/>
                <w:webHidden/>
              </w:rPr>
              <w:tab/>
            </w:r>
            <w:r>
              <w:rPr>
                <w:noProof/>
                <w:webHidden/>
              </w:rPr>
              <w:fldChar w:fldCharType="begin"/>
            </w:r>
            <w:r>
              <w:rPr>
                <w:noProof/>
                <w:webHidden/>
              </w:rPr>
              <w:instrText xml:space="preserve"> PAGEREF _Toc229425909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59CB9F54" w14:textId="1EDC1A52" w:rsidR="00FA0B5E" w:rsidRDefault="00FA0B5E" w:rsidP="00FA0B5E">
          <w:pPr>
            <w:pStyle w:val="Inhopg3"/>
            <w:rPr>
              <w:rFonts w:asciiTheme="minorHAnsi" w:eastAsiaTheme="minorEastAsia" w:hAnsiTheme="minorHAnsi" w:cstheme="minorBidi"/>
              <w:noProof/>
              <w:sz w:val="24"/>
              <w:szCs w:val="24"/>
            </w:rPr>
          </w:pPr>
          <w:hyperlink w:anchor="_Toc229425910" w:history="1">
            <w:r w:rsidRPr="006D4A1D">
              <w:rPr>
                <w:rStyle w:val="Hyperlink"/>
                <w:lang w:val="en-US"/>
              </w:rPr>
              <w:t>6.2.3.</w:t>
            </w:r>
            <w:r>
              <w:rPr>
                <w:rFonts w:asciiTheme="minorHAnsi" w:eastAsiaTheme="minorEastAsia" w:hAnsiTheme="minorHAnsi" w:cstheme="minorBidi"/>
                <w:noProof/>
                <w:sz w:val="24"/>
                <w:szCs w:val="24"/>
              </w:rPr>
              <w:tab/>
            </w:r>
            <w:r w:rsidRPr="006D4A1D">
              <w:rPr>
                <w:rStyle w:val="Hyperlink"/>
                <w:lang w:val="en-US"/>
              </w:rPr>
              <w:t>Rapid PVST+</w:t>
            </w:r>
            <w:r>
              <w:rPr>
                <w:noProof/>
                <w:webHidden/>
              </w:rPr>
              <w:tab/>
            </w:r>
            <w:r>
              <w:rPr>
                <w:noProof/>
                <w:webHidden/>
              </w:rPr>
              <w:fldChar w:fldCharType="begin"/>
            </w:r>
            <w:r>
              <w:rPr>
                <w:noProof/>
                <w:webHidden/>
              </w:rPr>
              <w:instrText xml:space="preserve"> PAGEREF _Toc229425910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73AC499B" w14:textId="0D7AD38B"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1" w:history="1">
            <w:r w:rsidRPr="006D4A1D">
              <w:rPr>
                <w:rStyle w:val="Hyperlink"/>
              </w:rPr>
              <w:t>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4</w:t>
            </w:r>
            <w:r>
              <w:rPr>
                <w:noProof/>
                <w:webHidden/>
              </w:rPr>
              <w:tab/>
            </w:r>
            <w:r>
              <w:rPr>
                <w:noProof/>
                <w:webHidden/>
              </w:rPr>
              <w:fldChar w:fldCharType="begin"/>
            </w:r>
            <w:r>
              <w:rPr>
                <w:noProof/>
                <w:webHidden/>
              </w:rPr>
              <w:instrText xml:space="preserve"> PAGEREF _Toc229425911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3390B552" w14:textId="179E5D8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2" w:history="1">
            <w:r w:rsidRPr="006D4A1D">
              <w:rPr>
                <w:rStyle w:val="Hyperlink"/>
              </w:rPr>
              <w:t>7.1.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_Toc229425912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188E7ED" w14:textId="47A194FE"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3" w:history="1">
            <w:r w:rsidRPr="006D4A1D">
              <w:rPr>
                <w:rStyle w:val="Hyperlink"/>
              </w:rPr>
              <w:t>7.2.</w:t>
            </w:r>
            <w:r>
              <w:rPr>
                <w:rFonts w:asciiTheme="minorHAnsi" w:eastAsiaTheme="minorEastAsia" w:hAnsiTheme="minorHAnsi" w:cstheme="minorBidi"/>
                <w:bCs w:val="0"/>
                <w:iCs w:val="0"/>
                <w:noProof/>
                <w:sz w:val="24"/>
                <w:szCs w:val="24"/>
                <w:lang w:eastAsia="nl-BE"/>
              </w:rPr>
              <w:tab/>
            </w:r>
            <w:r w:rsidRPr="006D4A1D">
              <w:rPr>
                <w:rStyle w:val="Hyperlink"/>
              </w:rPr>
              <w:t>Static routing</w:t>
            </w:r>
            <w:r>
              <w:rPr>
                <w:noProof/>
                <w:webHidden/>
              </w:rPr>
              <w:tab/>
            </w:r>
            <w:r>
              <w:rPr>
                <w:noProof/>
                <w:webHidden/>
              </w:rPr>
              <w:fldChar w:fldCharType="begin"/>
            </w:r>
            <w:r>
              <w:rPr>
                <w:noProof/>
                <w:webHidden/>
              </w:rPr>
              <w:instrText xml:space="preserve"> PAGEREF _Toc229425913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0C364079" w14:textId="6C963A0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4" w:history="1">
            <w:r w:rsidRPr="006D4A1D">
              <w:rPr>
                <w:rStyle w:val="Hyperlink"/>
              </w:rPr>
              <w:t>7.3.</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_Toc229425914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8541F7A" w14:textId="6615364E"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5" w:history="1">
            <w:r w:rsidRPr="006D4A1D">
              <w:rPr>
                <w:rStyle w:val="Hyperlink"/>
              </w:rPr>
              <w:t>8.</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5</w:t>
            </w:r>
            <w:r>
              <w:rPr>
                <w:noProof/>
                <w:webHidden/>
              </w:rPr>
              <w:tab/>
            </w:r>
            <w:r>
              <w:rPr>
                <w:noProof/>
                <w:webHidden/>
              </w:rPr>
              <w:fldChar w:fldCharType="begin"/>
            </w:r>
            <w:r>
              <w:rPr>
                <w:noProof/>
                <w:webHidden/>
              </w:rPr>
              <w:instrText xml:space="preserve"> PAGEREF _Toc229425915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E4843AA" w14:textId="75D8D0F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6" w:history="1">
            <w:r w:rsidRPr="006D4A1D">
              <w:rPr>
                <w:rStyle w:val="Hyperlink"/>
              </w:rPr>
              <w:t>8.1.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_Toc229425916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558C160" w14:textId="6D2D9554" w:rsidR="00FA0B5E" w:rsidRDefault="00FA0B5E" w:rsidP="00FA0B5E">
          <w:pPr>
            <w:pStyle w:val="Inhopg3"/>
            <w:rPr>
              <w:rFonts w:asciiTheme="minorHAnsi" w:eastAsiaTheme="minorEastAsia" w:hAnsiTheme="minorHAnsi" w:cstheme="minorBidi"/>
              <w:noProof/>
              <w:sz w:val="24"/>
              <w:szCs w:val="24"/>
            </w:rPr>
          </w:pPr>
          <w:hyperlink w:anchor="_Toc229425917" w:history="1">
            <w:r w:rsidRPr="006D4A1D">
              <w:rPr>
                <w:rStyle w:val="Hyperlink"/>
              </w:rPr>
              <w:t>8.1.1.</w:t>
            </w:r>
            <w:r>
              <w:rPr>
                <w:rFonts w:asciiTheme="minorHAnsi" w:eastAsiaTheme="minorEastAsia" w:hAnsiTheme="minorHAnsi" w:cstheme="minorBidi"/>
                <w:noProof/>
                <w:sz w:val="24"/>
                <w:szCs w:val="24"/>
              </w:rPr>
              <w:tab/>
            </w:r>
            <w:r w:rsidRPr="006D4A1D">
              <w:rPr>
                <w:rStyle w:val="Hyperlink"/>
              </w:rPr>
              <w:t>DHCP</w:t>
            </w:r>
            <w:r>
              <w:rPr>
                <w:noProof/>
                <w:webHidden/>
              </w:rPr>
              <w:tab/>
            </w:r>
            <w:r>
              <w:rPr>
                <w:noProof/>
                <w:webHidden/>
              </w:rPr>
              <w:fldChar w:fldCharType="begin"/>
            </w:r>
            <w:r>
              <w:rPr>
                <w:noProof/>
                <w:webHidden/>
              </w:rPr>
              <w:instrText xml:space="preserve"> PAGEREF _Toc229425917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8FF5A04" w14:textId="7FE27DE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8" w:history="1">
            <w:r w:rsidRPr="006D4A1D">
              <w:rPr>
                <w:rStyle w:val="Hyperlink"/>
              </w:rPr>
              <w:t>8.2.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_Toc229425918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72D12A3" w14:textId="2E8BD85C"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9" w:history="1">
            <w:r w:rsidRPr="006D4A1D">
              <w:rPr>
                <w:rStyle w:val="Hyperlink"/>
              </w:rPr>
              <w:t>9.</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6</w:t>
            </w:r>
            <w:r>
              <w:rPr>
                <w:noProof/>
                <w:webHidden/>
              </w:rPr>
              <w:tab/>
            </w:r>
            <w:r>
              <w:rPr>
                <w:noProof/>
                <w:webHidden/>
              </w:rPr>
              <w:fldChar w:fldCharType="begin"/>
            </w:r>
            <w:r>
              <w:rPr>
                <w:noProof/>
                <w:webHidden/>
              </w:rPr>
              <w:instrText xml:space="preserve"> PAGEREF _Toc229425919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3730C01F" w14:textId="00CEAA7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0" w:history="1">
            <w:r w:rsidRPr="006D4A1D">
              <w:rPr>
                <w:rStyle w:val="Hyperlink"/>
              </w:rPr>
              <w:t>9.1.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44734FC" w14:textId="7AFC81D9"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1" w:history="1">
            <w:r w:rsidRPr="006D4A1D">
              <w:rPr>
                <w:rStyle w:val="Hyperlink"/>
              </w:rPr>
              <w:t>9.2.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_Toc229425921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AC88B94" w14:textId="02F7FF7D"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2" w:history="1">
            <w:r w:rsidRPr="006D4A1D">
              <w:rPr>
                <w:rStyle w:val="Hyperlink"/>
              </w:rPr>
              <w:t>10.</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7</w:t>
            </w:r>
            <w:r>
              <w:rPr>
                <w:noProof/>
                <w:webHidden/>
              </w:rPr>
              <w:tab/>
            </w:r>
            <w:r>
              <w:rPr>
                <w:noProof/>
                <w:webHidden/>
              </w:rPr>
              <w:fldChar w:fldCharType="begin"/>
            </w:r>
            <w:r>
              <w:rPr>
                <w:noProof/>
                <w:webHidden/>
              </w:rPr>
              <w:instrText xml:space="preserve"> PAGEREF _Toc229425922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A9F730D" w14:textId="314ED79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3" w:history="1">
            <w:r w:rsidRPr="006D4A1D">
              <w:rPr>
                <w:rStyle w:val="Hyperlink"/>
              </w:rPr>
              <w:t>10.1.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20D7BBB" w14:textId="63AA5C7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4" w:history="1">
            <w:r w:rsidRPr="006D4A1D">
              <w:rPr>
                <w:rStyle w:val="Hyperlink"/>
              </w:rPr>
              <w:t>10.2.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_Toc229425924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0A50B61D" w14:textId="70198699"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5" w:history="1">
            <w:r w:rsidRPr="006D4A1D">
              <w:rPr>
                <w:rStyle w:val="Hyperlink"/>
              </w:rPr>
              <w:t>11.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8</w:t>
            </w:r>
            <w:r>
              <w:rPr>
                <w:noProof/>
                <w:webHidden/>
              </w:rPr>
              <w:tab/>
            </w:r>
            <w:r>
              <w:rPr>
                <w:noProof/>
                <w:webHidden/>
              </w:rPr>
              <w:fldChar w:fldCharType="begin"/>
            </w:r>
            <w:r>
              <w:rPr>
                <w:noProof/>
                <w:webHidden/>
              </w:rPr>
              <w:instrText xml:space="preserve"> PAGEREF _Toc229425925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55672FB4" w14:textId="1911D58B"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6" w:history="1">
            <w:r w:rsidRPr="006D4A1D">
              <w:rPr>
                <w:rStyle w:val="Hyperlink"/>
              </w:rPr>
              <w:t>11.1.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_Toc229425926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29DFCEE" w14:textId="6EB9DD7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7" w:history="1">
            <w:r w:rsidRPr="006D4A1D">
              <w:rPr>
                <w:rStyle w:val="Hyperlink"/>
              </w:rPr>
              <w:t>11.2.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31FD2FEC" w14:textId="2CF65F8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8" w:history="1">
            <w:r w:rsidRPr="006D4A1D">
              <w:rPr>
                <w:rStyle w:val="Hyperlink"/>
              </w:rPr>
              <w:t>12.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9</w:t>
            </w:r>
            <w:r>
              <w:rPr>
                <w:noProof/>
                <w:webHidden/>
              </w:rPr>
              <w:tab/>
            </w:r>
            <w:r>
              <w:rPr>
                <w:noProof/>
                <w:webHidden/>
              </w:rPr>
              <w:fldChar w:fldCharType="begin"/>
            </w:r>
            <w:r>
              <w:rPr>
                <w:noProof/>
                <w:webHidden/>
              </w:rPr>
              <w:instrText xml:space="preserve"> PAGEREF _Toc229425928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59243525" w14:textId="005588D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9" w:history="1">
            <w:r w:rsidRPr="006D4A1D">
              <w:rPr>
                <w:rStyle w:val="Hyperlink"/>
              </w:rPr>
              <w:t>12.1.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_Toc229425929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D17A00F" w14:textId="1F67C954"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0" w:history="1">
            <w:r w:rsidRPr="006D4A1D">
              <w:rPr>
                <w:rStyle w:val="Hyperlink"/>
              </w:rPr>
              <w:t>12.2.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E64548F" w14:textId="4F56C28B"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1" w:history="1">
            <w:r w:rsidRPr="006D4A1D">
              <w:rPr>
                <w:rStyle w:val="Hyperlink"/>
              </w:rPr>
              <w:t>13.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10</w:t>
            </w:r>
            <w:r>
              <w:rPr>
                <w:noProof/>
                <w:webHidden/>
              </w:rPr>
              <w:tab/>
            </w:r>
            <w:r>
              <w:rPr>
                <w:noProof/>
                <w:webHidden/>
              </w:rPr>
              <w:fldChar w:fldCharType="begin"/>
            </w:r>
            <w:r>
              <w:rPr>
                <w:noProof/>
                <w:webHidden/>
              </w:rPr>
              <w:instrText xml:space="preserve"> PAGEREF _Toc229425931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A0CEE7C" w14:textId="6FCFEEC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2" w:history="1">
            <w:r w:rsidRPr="006D4A1D">
              <w:rPr>
                <w:rStyle w:val="Hyperlink"/>
              </w:rPr>
              <w:t>13.1.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_Toc229425932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D25BA53" w14:textId="192D99A1" w:rsidR="00FA0B5E" w:rsidRDefault="00FA0B5E" w:rsidP="00FA0B5E">
          <w:pPr>
            <w:pStyle w:val="Inhopg3"/>
            <w:rPr>
              <w:rFonts w:asciiTheme="minorHAnsi" w:eastAsiaTheme="minorEastAsia" w:hAnsiTheme="minorHAnsi" w:cstheme="minorBidi"/>
              <w:noProof/>
              <w:sz w:val="24"/>
              <w:szCs w:val="24"/>
            </w:rPr>
          </w:pPr>
          <w:hyperlink w:anchor="_Toc229425933" w:history="1">
            <w:r w:rsidRPr="006D4A1D">
              <w:rPr>
                <w:rStyle w:val="Hyperlink"/>
              </w:rPr>
              <w:t>13.1.1.</w:t>
            </w:r>
            <w:r>
              <w:rPr>
                <w:rFonts w:asciiTheme="minorHAnsi" w:eastAsiaTheme="minorEastAsia" w:hAnsiTheme="minorHAnsi" w:cstheme="minorBidi"/>
                <w:noProof/>
                <w:sz w:val="24"/>
                <w:szCs w:val="24"/>
              </w:rPr>
              <w:tab/>
            </w:r>
            <w:r w:rsidRPr="006D4A1D">
              <w:rPr>
                <w:rStyle w:val="Hyperlink"/>
              </w:rPr>
              <w:t>BGP</w:t>
            </w:r>
            <w:r>
              <w:rPr>
                <w:noProof/>
                <w:webHidden/>
              </w:rPr>
              <w:tab/>
            </w:r>
            <w:r>
              <w:rPr>
                <w:noProof/>
                <w:webHidden/>
              </w:rPr>
              <w:fldChar w:fldCharType="begin"/>
            </w:r>
            <w:r>
              <w:rPr>
                <w:noProof/>
                <w:webHidden/>
              </w:rPr>
              <w:instrText xml:space="preserve"> PAGEREF _Toc229425933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2B69F398" w14:textId="7F16D7FF" w:rsidR="00FA0B5E" w:rsidRDefault="00FA0B5E" w:rsidP="00FA0B5E">
          <w:pPr>
            <w:pStyle w:val="Inhopg3"/>
            <w:rPr>
              <w:rFonts w:asciiTheme="minorHAnsi" w:eastAsiaTheme="minorEastAsia" w:hAnsiTheme="minorHAnsi" w:cstheme="minorBidi"/>
              <w:noProof/>
              <w:sz w:val="24"/>
              <w:szCs w:val="24"/>
            </w:rPr>
          </w:pPr>
          <w:hyperlink w:anchor="_Toc229425934" w:history="1">
            <w:r w:rsidRPr="006D4A1D">
              <w:rPr>
                <w:rStyle w:val="Hyperlink"/>
              </w:rPr>
              <w:t>13.1.2.</w:t>
            </w:r>
            <w:r>
              <w:rPr>
                <w:rFonts w:asciiTheme="minorHAnsi" w:eastAsiaTheme="minorEastAsia" w:hAnsiTheme="minorHAnsi" w:cstheme="minorBidi"/>
                <w:noProof/>
                <w:sz w:val="24"/>
                <w:szCs w:val="24"/>
              </w:rPr>
              <w:tab/>
            </w:r>
            <w:r w:rsidRPr="006D4A1D">
              <w:rPr>
                <w:rStyle w:val="Hyperlink"/>
              </w:rPr>
              <w:t>NAT</w:t>
            </w:r>
            <w:r>
              <w:rPr>
                <w:noProof/>
                <w:webHidden/>
              </w:rPr>
              <w:tab/>
            </w:r>
            <w:r>
              <w:rPr>
                <w:noProof/>
                <w:webHidden/>
              </w:rPr>
              <w:fldChar w:fldCharType="begin"/>
            </w:r>
            <w:r>
              <w:rPr>
                <w:noProof/>
                <w:webHidden/>
              </w:rPr>
              <w:instrText xml:space="preserve"> PAGEREF _Toc229425934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AB2E85C" w14:textId="7C41748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5" w:history="1">
            <w:r w:rsidRPr="006D4A1D">
              <w:rPr>
                <w:rStyle w:val="Hyperlink"/>
              </w:rPr>
              <w:t>13.2.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_Toc229425935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C88D89A" w14:textId="7D8224EA"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6" w:history="1">
            <w:r w:rsidRPr="006D4A1D">
              <w:rPr>
                <w:rStyle w:val="Hyperlink"/>
              </w:rPr>
              <w:t>14.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11</w:t>
            </w:r>
            <w:r>
              <w:rPr>
                <w:noProof/>
                <w:webHidden/>
              </w:rPr>
              <w:tab/>
            </w:r>
            <w:r>
              <w:rPr>
                <w:noProof/>
                <w:webHidden/>
              </w:rPr>
              <w:fldChar w:fldCharType="begin"/>
            </w:r>
            <w:r>
              <w:rPr>
                <w:noProof/>
                <w:webHidden/>
              </w:rPr>
              <w:instrText xml:space="preserve"> PAGEREF _Toc229425936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8EA7B38" w14:textId="1CAFE3C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7" w:history="1">
            <w:r w:rsidRPr="006D4A1D">
              <w:rPr>
                <w:rStyle w:val="Hyperlink"/>
              </w:rPr>
              <w:t>14.1.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2685BCB5" w14:textId="1244BD9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8" w:history="1">
            <w:r w:rsidRPr="006D4A1D">
              <w:rPr>
                <w:rStyle w:val="Hyperlink"/>
              </w:rPr>
              <w:t>14.2.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_Toc229425938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3A5296B" w14:textId="4EAA7280"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9" w:history="1">
            <w:r w:rsidRPr="006D4A1D">
              <w:rPr>
                <w:rStyle w:val="Hyperlink"/>
              </w:rPr>
              <w:t>15.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12</w:t>
            </w:r>
            <w:r>
              <w:rPr>
                <w:noProof/>
                <w:webHidden/>
              </w:rPr>
              <w:tab/>
            </w:r>
            <w:r>
              <w:rPr>
                <w:noProof/>
                <w:webHidden/>
              </w:rPr>
              <w:fldChar w:fldCharType="begin"/>
            </w:r>
            <w:r>
              <w:rPr>
                <w:noProof/>
                <w:webHidden/>
              </w:rPr>
              <w:instrText xml:space="preserve"> PAGEREF _Toc229425939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2232DA85" w14:textId="217E4A1B"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0" w:history="1">
            <w:r w:rsidRPr="006D4A1D">
              <w:rPr>
                <w:rStyle w:val="Hyperlink"/>
              </w:rPr>
              <w:t>15.1.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3F5E27B" w14:textId="03C74B3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1" w:history="1">
            <w:r w:rsidRPr="006D4A1D">
              <w:rPr>
                <w:rStyle w:val="Hyperlink"/>
              </w:rPr>
              <w:t>15.2.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_Toc229425941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AFE4B12" w14:textId="34AA9D5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2" w:history="1">
            <w:r w:rsidRPr="006D4A1D">
              <w:rPr>
                <w:rStyle w:val="Hyperlink"/>
              </w:rPr>
              <w:t>16.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13 (optioneel)</w:t>
            </w:r>
            <w:r>
              <w:rPr>
                <w:noProof/>
                <w:webHidden/>
              </w:rPr>
              <w:tab/>
            </w:r>
            <w:r>
              <w:rPr>
                <w:noProof/>
                <w:webHidden/>
              </w:rPr>
              <w:fldChar w:fldCharType="begin"/>
            </w:r>
            <w:r>
              <w:rPr>
                <w:noProof/>
                <w:webHidden/>
              </w:rPr>
              <w:instrText xml:space="preserve"> PAGEREF _Toc229425942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892C8D4" w14:textId="7CC9BFA6"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3" w:history="1">
            <w:r w:rsidRPr="006D4A1D">
              <w:rPr>
                <w:rStyle w:val="Hyperlink"/>
              </w:rPr>
              <w:t>16.1.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22F5E4E" w14:textId="258EAAA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4" w:history="1">
            <w:r w:rsidRPr="006D4A1D">
              <w:rPr>
                <w:rStyle w:val="Hyperlink"/>
              </w:rPr>
              <w:t>17.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Config</w:t>
            </w:r>
            <w:r>
              <w:rPr>
                <w:noProof/>
                <w:webHidden/>
              </w:rPr>
              <w:tab/>
            </w:r>
            <w:r>
              <w:rPr>
                <w:noProof/>
                <w:webHidden/>
              </w:rPr>
              <w:fldChar w:fldCharType="begin"/>
            </w:r>
            <w:r>
              <w:rPr>
                <w:noProof/>
                <w:webHidden/>
              </w:rPr>
              <w:instrText xml:space="preserve"> PAGEREF _Toc229425944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4E41C8C0" w14:textId="77777777" w:rsidR="00FA0B5E" w:rsidRDefault="00FA0B5E" w:rsidP="00FA0B5E">
          <w:r>
            <w:rPr>
              <w:b/>
              <w:bCs/>
              <w:lang w:val="nl-NL"/>
            </w:rPr>
            <w:fldChar w:fldCharType="end"/>
          </w:r>
        </w:p>
      </w:sdtContent>
    </w:sdt>
    <w:p w14:paraId="4CBF559A" w14:textId="77777777" w:rsidR="00FA0B5E" w:rsidRPr="005B644C" w:rsidRDefault="00FA0B5E" w:rsidP="00FA0B5E">
      <w:pPr>
        <w:rPr>
          <w:lang w:val="nl-NL"/>
        </w:rPr>
      </w:pPr>
    </w:p>
    <w:p w14:paraId="32C59A9C" w14:textId="7BA14796" w:rsidR="00534613" w:rsidRDefault="00FA0B5E">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r>
        <w:lastRenderedPageBreak/>
        <w:t>Opdracht</w:t>
      </w:r>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w:t>
      </w:r>
      <w:proofErr w:type="spellStart"/>
      <w:r w:rsidRPr="00A84017">
        <w:rPr>
          <w:sz w:val="20"/>
          <w:szCs w:val="20"/>
          <w:lang w:eastAsia="nl-BE"/>
        </w:rPr>
        <w:t>static</w:t>
      </w:r>
      <w:proofErr w:type="spellEnd"/>
      <w:r w:rsidRPr="00A84017">
        <w:rPr>
          <w:sz w:val="20"/>
          <w:szCs w:val="20"/>
          <w:lang w:eastAsia="nl-BE"/>
        </w:rPr>
        <w:t xml:space="preserve"> routing, OSPF, en OSPF</w:t>
      </w:r>
      <w:r w:rsidRPr="00A84017">
        <w:rPr>
          <w:sz w:val="20"/>
          <w:szCs w:val="20"/>
          <w:lang w:eastAsia="nl-BE"/>
        </w:rPr>
        <w:noBreakHyphen/>
        <w:t xml:space="preserve">routing doorheen een </w:t>
      </w:r>
      <w:proofErr w:type="spellStart"/>
      <w:r w:rsidRPr="00A84017">
        <w:rPr>
          <w:sz w:val="20"/>
          <w:szCs w:val="20"/>
          <w:lang w:eastAsia="nl-BE"/>
        </w:rPr>
        <w:t>IPsec</w:t>
      </w:r>
      <w:proofErr w:type="spellEnd"/>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w:t>
      </w:r>
      <w:proofErr w:type="spellStart"/>
      <w:r w:rsidRPr="00A84017">
        <w:rPr>
          <w:sz w:val="20"/>
          <w:szCs w:val="20"/>
          <w:lang w:eastAsia="nl-BE"/>
        </w:rPr>
        <w:t>core</w:t>
      </w:r>
      <w:proofErr w:type="spellEnd"/>
      <w:r w:rsidRPr="00A84017">
        <w:rPr>
          <w:sz w:val="20"/>
          <w:szCs w:val="20"/>
          <w:lang w:eastAsia="nl-BE"/>
        </w:rPr>
        <w:noBreakHyphen/>
        <w:t xml:space="preserve">laag bestaande uit twee switches die werken met HSRP, </w:t>
      </w:r>
      <w:proofErr w:type="spellStart"/>
      <w:r w:rsidRPr="00A84017">
        <w:rPr>
          <w:sz w:val="20"/>
          <w:szCs w:val="20"/>
          <w:lang w:eastAsia="nl-BE"/>
        </w:rPr>
        <w:t>EtherChannel</w:t>
      </w:r>
      <w:proofErr w:type="spellEnd"/>
      <w:r w:rsidRPr="00A84017">
        <w:rPr>
          <w:sz w:val="20"/>
          <w:szCs w:val="20"/>
          <w:lang w:eastAsia="nl-BE"/>
        </w:rPr>
        <w:t xml:space="preserve">, STP en </w:t>
      </w:r>
      <w:proofErr w:type="spellStart"/>
      <w:r w:rsidRPr="00A84017">
        <w:rPr>
          <w:sz w:val="20"/>
          <w:szCs w:val="20"/>
          <w:lang w:eastAsia="nl-BE"/>
        </w:rPr>
        <w:t>SVI’s</w:t>
      </w:r>
      <w:proofErr w:type="spellEnd"/>
      <w:r w:rsidRPr="00A84017">
        <w:rPr>
          <w:sz w:val="20"/>
          <w:szCs w:val="20"/>
          <w:lang w:eastAsia="nl-BE"/>
        </w:rPr>
        <w:t xml:space="preserve">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w:t>
      </w:r>
      <w:proofErr w:type="spellStart"/>
      <w:r w:rsidRPr="00A84017">
        <w:rPr>
          <w:sz w:val="20"/>
          <w:szCs w:val="20"/>
          <w:lang w:eastAsia="nl-BE"/>
        </w:rPr>
        <w:t>VLAN’s</w:t>
      </w:r>
      <w:proofErr w:type="spellEnd"/>
      <w:r w:rsidRPr="00A84017">
        <w:rPr>
          <w:sz w:val="20"/>
          <w:szCs w:val="20"/>
          <w:lang w:eastAsia="nl-BE"/>
        </w:rPr>
        <w:t>.</w:t>
      </w:r>
    </w:p>
    <w:p w14:paraId="1C8E95AC" w14:textId="77777777" w:rsidR="0020664D" w:rsidRPr="00A84017" w:rsidRDefault="0020664D" w:rsidP="0020664D">
      <w:pPr>
        <w:rPr>
          <w:sz w:val="20"/>
          <w:szCs w:val="20"/>
          <w:lang w:eastAsia="nl-BE"/>
        </w:rPr>
      </w:pPr>
      <w:r w:rsidRPr="00A84017">
        <w:rPr>
          <w:sz w:val="20"/>
          <w:szCs w:val="20"/>
          <w:lang w:eastAsia="nl-BE"/>
        </w:rPr>
        <w:t xml:space="preserve">Het doel van deze opdracht is om alle technologieën – routing, </w:t>
      </w:r>
      <w:proofErr w:type="spellStart"/>
      <w:r w:rsidRPr="00A84017">
        <w:rPr>
          <w:sz w:val="20"/>
          <w:szCs w:val="20"/>
          <w:lang w:eastAsia="nl-BE"/>
        </w:rPr>
        <w:t>VLAN’s</w:t>
      </w:r>
      <w:proofErr w:type="spellEnd"/>
      <w:r w:rsidRPr="00A84017">
        <w:rPr>
          <w:sz w:val="20"/>
          <w:szCs w:val="20"/>
          <w:lang w:eastAsia="nl-BE"/>
        </w:rPr>
        <w:t>, redundantie, firewalls, NAT, BGP, OSPF en VPN – samen te brengen in één geïntegreerde netwerkarchitectuur die stabiel, schaalbaar en realistisch is.</w:t>
      </w:r>
    </w:p>
    <w:p w14:paraId="347651E0" w14:textId="0CF78171" w:rsidR="008C59C1" w:rsidRDefault="008C59C1" w:rsidP="008C59C1">
      <w:pPr>
        <w:pStyle w:val="Kop1"/>
      </w:pPr>
      <w:r>
        <w:lastRenderedPageBreak/>
        <w:t>Fase 1</w:t>
      </w:r>
      <w:r w:rsidR="00C00A62">
        <w:t xml:space="preserve"> Netwerk </w:t>
      </w:r>
      <w:proofErr w:type="spellStart"/>
      <w:r w:rsidR="00C00A62">
        <w:t>documentation</w:t>
      </w:r>
      <w:proofErr w:type="spellEnd"/>
    </w:p>
    <w:p w14:paraId="1F4F4619" w14:textId="7A4CD8D9" w:rsidR="007405A3" w:rsidRPr="0020664D" w:rsidRDefault="004129EB" w:rsidP="004129EB">
      <w:pPr>
        <w:pStyle w:val="Kop2"/>
      </w:pPr>
      <w:r>
        <w:t>IP-adres planning</w:t>
      </w:r>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 xml:space="preserve">adres plan vormt de ruggengraat van elk modern netwerk. Het bepaalt hoe apparaten met elkaar communiceren, hoe je het netwerk logisch structureert en hoe schaalbaar het in de toekomst blijft. Door vooraf na te denken over </w:t>
      </w:r>
      <w:proofErr w:type="spellStart"/>
      <w:r w:rsidRPr="00A84017">
        <w:rPr>
          <w:rFonts w:asciiTheme="minorHAnsi" w:eastAsia="Times New Roman" w:hAnsiTheme="minorHAnsi" w:cstheme="minorHAnsi"/>
          <w:kern w:val="0"/>
          <w:sz w:val="20"/>
          <w:szCs w:val="20"/>
          <w:lang w:eastAsia="nl-BE"/>
          <w14:ligatures w14:val="none"/>
        </w:rPr>
        <w:t>subnetten</w:t>
      </w:r>
      <w:proofErr w:type="spellEnd"/>
      <w:r w:rsidRPr="00A84017">
        <w:rPr>
          <w:rFonts w:asciiTheme="minorHAnsi" w:eastAsia="Times New Roman" w:hAnsiTheme="minorHAnsi" w:cstheme="minorHAnsi"/>
          <w:kern w:val="0"/>
          <w:sz w:val="20"/>
          <w:szCs w:val="20"/>
          <w:lang w:eastAsia="nl-BE"/>
          <w14:ligatures w14:val="none"/>
        </w:rPr>
        <w:t>,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 xml:space="preserve">De volgende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 DATA </w:t>
      </w:r>
      <w:proofErr w:type="spellStart"/>
      <w:r w:rsidRPr="00A84017">
        <w:rPr>
          <w:rFonts w:asciiTheme="minorHAnsi" w:hAnsiTheme="minorHAnsi" w:cstheme="minorHAnsi"/>
          <w:sz w:val="20"/>
          <w:szCs w:val="20"/>
        </w:rPr>
        <w:t>vlan</w:t>
      </w:r>
      <w:proofErr w:type="spellEnd"/>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 Wireless </w:t>
      </w:r>
      <w:proofErr w:type="spellStart"/>
      <w:r w:rsidRPr="00A84017">
        <w:rPr>
          <w:rFonts w:asciiTheme="minorHAnsi" w:hAnsiTheme="minorHAnsi" w:cstheme="minorHAnsi"/>
          <w:sz w:val="20"/>
          <w:szCs w:val="20"/>
        </w:rPr>
        <w:t>vlan</w:t>
      </w:r>
      <w:proofErr w:type="spellEnd"/>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100: MGMT </w:t>
      </w:r>
      <w:proofErr w:type="spellStart"/>
      <w:r w:rsidRPr="00A84017">
        <w:rPr>
          <w:rFonts w:asciiTheme="minorHAnsi" w:hAnsiTheme="minorHAnsi" w:cstheme="minorHAnsi"/>
          <w:sz w:val="20"/>
          <w:szCs w:val="20"/>
        </w:rPr>
        <w:t>vlan</w:t>
      </w:r>
      <w:proofErr w:type="spellEnd"/>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200: SERVERS </w:t>
      </w:r>
      <w:proofErr w:type="spellStart"/>
      <w:r w:rsidRPr="00A84017">
        <w:rPr>
          <w:rFonts w:asciiTheme="minorHAnsi" w:hAnsiTheme="minorHAnsi" w:cstheme="minorHAnsi"/>
          <w:sz w:val="20"/>
          <w:szCs w:val="20"/>
        </w:rPr>
        <w:t>vlan</w:t>
      </w:r>
      <w:proofErr w:type="spellEnd"/>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r>
        <w:t>Logische topologie</w:t>
      </w:r>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0F65CEAA">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r>
        <w:t>Fysische topologie</w:t>
      </w:r>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17EDD9C0" w:rsidR="00534613" w:rsidRPr="00C00A62" w:rsidRDefault="00534613" w:rsidP="00534613">
      <w:pPr>
        <w:pStyle w:val="Kop1"/>
        <w:rPr>
          <w:lang w:val="en-US"/>
        </w:rPr>
      </w:pPr>
      <w:r w:rsidRPr="00C00A62">
        <w:rPr>
          <w:lang w:val="en-US"/>
        </w:rPr>
        <w:lastRenderedPageBreak/>
        <w:t>Fase 2</w:t>
      </w:r>
      <w:r w:rsidR="00C00A62" w:rsidRPr="00C00A62">
        <w:rPr>
          <w:lang w:val="en-US"/>
        </w:rPr>
        <w:t xml:space="preserve"> LAN for </w:t>
      </w:r>
      <w:proofErr w:type="spellStart"/>
      <w:r w:rsidR="00C00A62" w:rsidRPr="00C00A62">
        <w:rPr>
          <w:lang w:val="en-US"/>
        </w:rPr>
        <w:t>SafeUS</w:t>
      </w:r>
      <w:proofErr w:type="spellEnd"/>
      <w:r w:rsidR="00C00A62" w:rsidRPr="00C00A62">
        <w:rPr>
          <w:lang w:val="en-US"/>
        </w:rPr>
        <w:t xml:space="preserve"> (New</w:t>
      </w:r>
      <w:r w:rsidR="00C00A62">
        <w:rPr>
          <w:lang w:val="en-US"/>
        </w:rPr>
        <w:t xml:space="preserve"> York) – Router on a stick</w:t>
      </w:r>
    </w:p>
    <w:p w14:paraId="59946D30" w14:textId="30D72F71" w:rsidR="00A84017" w:rsidRPr="00A84017" w:rsidRDefault="00A84017" w:rsidP="00A84017">
      <w:pPr>
        <w:pStyle w:val="Kop2"/>
      </w:pPr>
      <w:r>
        <w:t>Doel</w:t>
      </w:r>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Zwaar"/>
          <w:rFonts w:asciiTheme="minorHAnsi" w:eastAsiaTheme="majorEastAsia" w:hAnsiTheme="minorHAnsi" w:cstheme="minorHAnsi"/>
          <w:sz w:val="20"/>
          <w:szCs w:val="20"/>
        </w:rPr>
        <w:t>inter</w:t>
      </w:r>
      <w:proofErr w:type="spellEnd"/>
      <w:r w:rsidRPr="00A84017">
        <w:rPr>
          <w:rStyle w:val="Zwaar"/>
          <w:rFonts w:asciiTheme="minorHAnsi" w:eastAsiaTheme="majorEastAsia" w:hAnsiTheme="minorHAnsi" w:cstheme="minorHAnsi"/>
          <w:sz w:val="20"/>
          <w:szCs w:val="20"/>
        </w:rPr>
        <w:noBreakHyphen/>
        <w:t>VLAN routing</w:t>
      </w:r>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Zwaar"/>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r>
        <w:rPr>
          <w:noProof/>
        </w:rPr>
        <w:t>Testplan</w:t>
      </w:r>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pPr>
        <w:pStyle w:val="Lijstalinea"/>
        <w:numPr>
          <w:ilvl w:val="0"/>
          <w:numId w:val="15"/>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r w:rsidRPr="00D04242">
        <w:rPr>
          <w:i/>
          <w:iCs/>
          <w:lang w:val="nl-NL" w:eastAsia="nl-BE"/>
        </w:rPr>
        <w:t>ping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pPr>
        <w:pStyle w:val="Lijstalinea"/>
        <w:numPr>
          <w:ilvl w:val="0"/>
          <w:numId w:val="15"/>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pPr>
        <w:pStyle w:val="Lijstalinea"/>
        <w:numPr>
          <w:ilvl w:val="0"/>
          <w:numId w:val="15"/>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r w:rsidRPr="00D04242">
        <w:rPr>
          <w:lang w:val="nl-NL" w:eastAsia="nl-BE"/>
        </w:rPr>
        <w:t xml:space="preserve">VLAN communicatie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r w:rsidRPr="00D04242">
        <w:rPr>
          <w:i/>
          <w:iCs/>
          <w:lang w:val="nl-NL" w:eastAsia="nl-BE"/>
        </w:rPr>
        <w:t xml:space="preserve">show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pPr>
        <w:pStyle w:val="Lijstalinea"/>
        <w:numPr>
          <w:ilvl w:val="0"/>
          <w:numId w:val="15"/>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pPr>
        <w:pStyle w:val="Lijstalinea"/>
        <w:numPr>
          <w:ilvl w:val="0"/>
          <w:numId w:val="15"/>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r w:rsidRPr="00D04242">
        <w:rPr>
          <w:i/>
          <w:iCs/>
          <w:lang w:val="nl-NL" w:eastAsia="nl-BE"/>
        </w:rPr>
        <w:t xml:space="preserve">show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6C27C226" w:rsidR="00534613" w:rsidRPr="00C00A62" w:rsidRDefault="00534613" w:rsidP="00534613">
      <w:pPr>
        <w:pStyle w:val="Kop1"/>
        <w:rPr>
          <w:lang w:val="en-US"/>
        </w:rPr>
      </w:pPr>
      <w:r w:rsidRPr="00C00A62">
        <w:rPr>
          <w:lang w:val="en-US"/>
        </w:rPr>
        <w:lastRenderedPageBreak/>
        <w:t>Fase 3</w:t>
      </w:r>
      <w:r w:rsidR="00C00A62" w:rsidRPr="00C00A62">
        <w:rPr>
          <w:lang w:val="en-US"/>
        </w:rPr>
        <w:t xml:space="preserve"> LAN </w:t>
      </w:r>
      <w:proofErr w:type="spellStart"/>
      <w:r w:rsidR="00C00A62" w:rsidRPr="00C00A62">
        <w:rPr>
          <w:lang w:val="en-US"/>
        </w:rPr>
        <w:t>SafeEU</w:t>
      </w:r>
      <w:proofErr w:type="spellEnd"/>
      <w:r w:rsidR="00C00A62" w:rsidRPr="00C00A62">
        <w:rPr>
          <w:lang w:val="en-US"/>
        </w:rPr>
        <w:t xml:space="preserve"> (Brussels) – Collapsed core + a</w:t>
      </w:r>
      <w:r w:rsidR="00C00A62">
        <w:rPr>
          <w:lang w:val="en-US"/>
        </w:rPr>
        <w:t>ccess layer</w:t>
      </w:r>
    </w:p>
    <w:p w14:paraId="656EE48C" w14:textId="7448E04E" w:rsidR="00F61D83" w:rsidRDefault="00F61D83" w:rsidP="00F61D83">
      <w:pPr>
        <w:pStyle w:val="Kop2"/>
      </w:pPr>
      <w:r>
        <w:t>Doel</w:t>
      </w:r>
    </w:p>
    <w:p w14:paraId="235568D7" w14:textId="34B0C108" w:rsidR="00F61D83" w:rsidRDefault="00F61D83" w:rsidP="00F61D83">
      <w:pPr>
        <w:rPr>
          <w:lang w:val="nl-NL"/>
        </w:rPr>
      </w:pPr>
      <w:r>
        <w:rPr>
          <w:lang w:val="nl-NL"/>
        </w:rPr>
        <w:t xml:space="preserve">In fase 3 gaan we HSRP, </w:t>
      </w:r>
      <w:proofErr w:type="spellStart"/>
      <w:r>
        <w:rPr>
          <w:lang w:val="nl-NL"/>
        </w:rPr>
        <w:t>etherchanneling</w:t>
      </w:r>
      <w:proofErr w:type="spellEnd"/>
      <w:r>
        <w:rPr>
          <w:lang w:val="nl-NL"/>
        </w:rPr>
        <w:t xml:space="preserve">, Rapid </w:t>
      </w:r>
      <w:proofErr w:type="spellStart"/>
      <w:r>
        <w:rPr>
          <w:lang w:val="nl-NL"/>
        </w:rPr>
        <w:t>pvst</w:t>
      </w:r>
      <w:proofErr w:type="spellEnd"/>
      <w:r>
        <w:rPr>
          <w:lang w:val="nl-NL"/>
        </w:rPr>
        <w:t xml:space="preserve">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r>
        <w:t>HSRP</w:t>
      </w:r>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 xml:space="preserve">HSRP (Hot </w:t>
      </w:r>
      <w:proofErr w:type="spellStart"/>
      <w:r w:rsidRPr="004142F9">
        <w:rPr>
          <w:rFonts w:asciiTheme="minorHAnsi" w:eastAsia="Times New Roman" w:hAnsiTheme="minorHAnsi" w:cstheme="minorHAnsi"/>
          <w:b/>
          <w:bCs/>
          <w:kern w:val="0"/>
          <w:sz w:val="20"/>
          <w:szCs w:val="20"/>
          <w:lang w:eastAsia="nl-BE"/>
          <w14:ligatures w14:val="none"/>
        </w:rPr>
        <w:t>Standby</w:t>
      </w:r>
      <w:proofErr w:type="spellEnd"/>
      <w:r w:rsidRPr="004142F9">
        <w:rPr>
          <w:rFonts w:asciiTheme="minorHAnsi" w:eastAsia="Times New Roman" w:hAnsiTheme="minorHAnsi" w:cstheme="minorHAnsi"/>
          <w:b/>
          <w:bCs/>
          <w:kern w:val="0"/>
          <w:sz w:val="20"/>
          <w:szCs w:val="20"/>
          <w:lang w:eastAsia="nl-BE"/>
          <w14:ligatures w14:val="none"/>
        </w:rPr>
        <w:t xml:space="preserve">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proofErr w:type="spellStart"/>
      <w:r>
        <w:t>Etherchannel</w:t>
      </w:r>
      <w:proofErr w:type="spellEnd"/>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b/>
          <w:bCs/>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verdeelt het verkeer automatisch over alle beschikbare links, en gebruikt hiervoor protocollen zoals </w:t>
      </w:r>
      <w:proofErr w:type="spellStart"/>
      <w:r w:rsidRPr="004142F9">
        <w:rPr>
          <w:rFonts w:asciiTheme="minorHAnsi" w:eastAsia="Times New Roman" w:hAnsiTheme="minorHAnsi" w:cstheme="minorHAnsi"/>
          <w:b/>
          <w:bCs/>
          <w:kern w:val="0"/>
          <w:sz w:val="20"/>
          <w:szCs w:val="20"/>
          <w:lang w:eastAsia="nl-BE"/>
          <w14:ligatures w14:val="none"/>
        </w:rPr>
        <w:t>PAgP</w:t>
      </w:r>
      <w:proofErr w:type="spellEnd"/>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Met </w:t>
      </w: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verhoog je dus niet alleen de snelheid, maar vermijd je ook dat verbindingen wegvallen bij een kabelbreuk of </w:t>
      </w:r>
      <w:proofErr w:type="spellStart"/>
      <w:r w:rsidRPr="004142F9">
        <w:rPr>
          <w:rFonts w:asciiTheme="minorHAnsi" w:eastAsia="Times New Roman" w:hAnsiTheme="minorHAnsi" w:cstheme="minorHAnsi"/>
          <w:kern w:val="0"/>
          <w:sz w:val="20"/>
          <w:szCs w:val="20"/>
          <w:lang w:eastAsia="nl-BE"/>
          <w14:ligatures w14:val="none"/>
        </w:rPr>
        <w:t>hardwareprobleem</w:t>
      </w:r>
      <w:proofErr w:type="spellEnd"/>
      <w:r w:rsidRPr="004142F9">
        <w:rPr>
          <w:rFonts w:asciiTheme="minorHAnsi" w:eastAsia="Times New Roman" w:hAnsiTheme="minorHAnsi" w:cstheme="minorHAnsi"/>
          <w:kern w:val="0"/>
          <w:sz w:val="20"/>
          <w:szCs w:val="20"/>
          <w:lang w:eastAsia="nl-BE"/>
          <w14:ligatures w14:val="none"/>
        </w:rPr>
        <w:t>.</w:t>
      </w:r>
    </w:p>
    <w:p w14:paraId="620828FD" w14:textId="35A12C63" w:rsidR="0073269B" w:rsidRDefault="0073269B" w:rsidP="00F61D83">
      <w:pPr>
        <w:pStyle w:val="Kop3"/>
      </w:pPr>
      <w:r>
        <w:lastRenderedPageBreak/>
        <w:t xml:space="preserve">Rapid </w:t>
      </w:r>
      <w:proofErr w:type="spellStart"/>
      <w:r>
        <w:t>pvst</w:t>
      </w:r>
      <w:proofErr w:type="spellEnd"/>
      <w:r>
        <w:t>+</w:t>
      </w:r>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r w:rsidRPr="004142F9">
        <w:rPr>
          <w:sz w:val="20"/>
          <w:szCs w:val="20"/>
          <w:lang w:val="nl-NL" w:eastAsia="nl-BE"/>
        </w:rPr>
        <w:t>VLAN werking kunnen netwerken flexibel omgaan met redundante verbindingen en zelfs load</w:t>
      </w:r>
      <w:r w:rsidRPr="004142F9">
        <w:rPr>
          <w:rFonts w:ascii="Cambria Math" w:hAnsi="Cambria Math" w:cs="Cambria Math"/>
          <w:sz w:val="20"/>
          <w:szCs w:val="20"/>
          <w:lang w:val="nl-NL" w:eastAsia="nl-BE"/>
        </w:rPr>
        <w:t>‑</w:t>
      </w:r>
      <w:proofErr w:type="spellStart"/>
      <w:r w:rsidRPr="004142F9">
        <w:rPr>
          <w:sz w:val="20"/>
          <w:szCs w:val="20"/>
          <w:lang w:val="nl-NL" w:eastAsia="nl-BE"/>
        </w:rPr>
        <w:t>balancing</w:t>
      </w:r>
      <w:proofErr w:type="spellEnd"/>
      <w:r w:rsidRPr="004142F9">
        <w:rPr>
          <w:sz w:val="20"/>
          <w:szCs w:val="20"/>
          <w:lang w:val="nl-NL" w:eastAsia="nl-BE"/>
        </w:rPr>
        <w:t xml:space="preserve"> toepassen door verschillende root </w:t>
      </w:r>
      <w:proofErr w:type="spellStart"/>
      <w:r w:rsidRPr="004142F9">
        <w:rPr>
          <w:sz w:val="20"/>
          <w:szCs w:val="20"/>
          <w:lang w:val="nl-NL" w:eastAsia="nl-BE"/>
        </w:rPr>
        <w:t>bridges</w:t>
      </w:r>
      <w:proofErr w:type="spellEnd"/>
      <w:r w:rsidRPr="004142F9">
        <w:rPr>
          <w:sz w:val="20"/>
          <w:szCs w:val="20"/>
          <w:lang w:val="nl-NL" w:eastAsia="nl-BE"/>
        </w:rPr>
        <w:t xml:space="preserve">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 xml:space="preserve">Dit komt doordat poorten veel sneller van toestand veranderen en omdat Rapid PVST+ gebruikmaakt van verbeterde procedures zoals het </w:t>
      </w:r>
      <w:proofErr w:type="spellStart"/>
      <w:r w:rsidRPr="004142F9">
        <w:rPr>
          <w:sz w:val="20"/>
          <w:szCs w:val="20"/>
          <w:lang w:val="nl-NL" w:eastAsia="nl-BE"/>
        </w:rPr>
        <w:t>proposal</w:t>
      </w:r>
      <w:proofErr w:type="spellEnd"/>
      <w:r w:rsidRPr="004142F9">
        <w:rPr>
          <w:sz w:val="20"/>
          <w:szCs w:val="20"/>
          <w:lang w:val="nl-NL" w:eastAsia="nl-BE"/>
        </w:rPr>
        <w:t>/agreement</w:t>
      </w:r>
      <w:r w:rsidRPr="004142F9">
        <w:rPr>
          <w:rFonts w:ascii="Cambria Math" w:hAnsi="Cambria Math" w:cs="Cambria Math"/>
          <w:sz w:val="20"/>
          <w:szCs w:val="20"/>
          <w:lang w:val="nl-NL" w:eastAsia="nl-BE"/>
        </w:rPr>
        <w:t>‑</w:t>
      </w:r>
      <w:r w:rsidRPr="004142F9">
        <w:rPr>
          <w:sz w:val="20"/>
          <w:szCs w:val="20"/>
          <w:lang w:val="nl-NL" w:eastAsia="nl-BE"/>
        </w:rPr>
        <w:t xml:space="preserve">mechanisme. Daarnaast behandelt het automatisch functionaliteiten die vroeger extra configuratie vereisten, zoals </w:t>
      </w:r>
      <w:proofErr w:type="spellStart"/>
      <w:r w:rsidRPr="004142F9">
        <w:rPr>
          <w:sz w:val="20"/>
          <w:szCs w:val="20"/>
          <w:lang w:val="nl-NL" w:eastAsia="nl-BE"/>
        </w:rPr>
        <w:t>UplinkFast</w:t>
      </w:r>
      <w:proofErr w:type="spellEnd"/>
      <w:r w:rsidRPr="004142F9">
        <w:rPr>
          <w:sz w:val="20"/>
          <w:szCs w:val="20"/>
          <w:lang w:val="nl-NL" w:eastAsia="nl-BE"/>
        </w:rPr>
        <w:t xml:space="preserve"> en </w:t>
      </w:r>
      <w:proofErr w:type="spellStart"/>
      <w:r w:rsidRPr="004142F9">
        <w:rPr>
          <w:sz w:val="20"/>
          <w:szCs w:val="20"/>
          <w:lang w:val="nl-NL" w:eastAsia="nl-BE"/>
        </w:rPr>
        <w:t>BackboneFast</w:t>
      </w:r>
      <w:proofErr w:type="spellEnd"/>
      <w:r w:rsidRPr="004142F9">
        <w:rPr>
          <w:sz w:val="20"/>
          <w:szCs w:val="20"/>
          <w:lang w:val="nl-NL" w:eastAsia="nl-BE"/>
        </w:rPr>
        <w:t xml:space="preserve">. Ook </w:t>
      </w:r>
      <w:proofErr w:type="spellStart"/>
      <w:r w:rsidRPr="004142F9">
        <w:rPr>
          <w:sz w:val="20"/>
          <w:szCs w:val="20"/>
          <w:lang w:val="nl-NL" w:eastAsia="nl-BE"/>
        </w:rPr>
        <w:t>edge</w:t>
      </w:r>
      <w:proofErr w:type="spellEnd"/>
      <w:r w:rsidRPr="004142F9">
        <w:rPr>
          <w:rFonts w:ascii="Cambria Math" w:hAnsi="Cambria Math" w:cs="Cambria Math"/>
          <w:sz w:val="20"/>
          <w:szCs w:val="20"/>
          <w:lang w:val="nl-NL" w:eastAsia="nl-BE"/>
        </w:rPr>
        <w:t>‑</w:t>
      </w:r>
      <w:r w:rsidRPr="004142F9">
        <w:rPr>
          <w:sz w:val="20"/>
          <w:szCs w:val="20"/>
          <w:lang w:val="nl-NL" w:eastAsia="nl-BE"/>
        </w:rPr>
        <w:t xml:space="preserve">poorten (zoals poorten naar pc’s) kunnen onmiddellijk in de </w:t>
      </w:r>
      <w:proofErr w:type="spellStart"/>
      <w:r w:rsidRPr="004142F9">
        <w:rPr>
          <w:sz w:val="20"/>
          <w:szCs w:val="20"/>
          <w:lang w:val="nl-NL" w:eastAsia="nl-BE"/>
        </w:rPr>
        <w:t>forwarding</w:t>
      </w:r>
      <w:proofErr w:type="spellEnd"/>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r>
        <w:lastRenderedPageBreak/>
        <w:t>Testplan</w:t>
      </w:r>
    </w:p>
    <w:p w14:paraId="5781D01E" w14:textId="6AB4FC2D" w:rsidR="001E6174" w:rsidRDefault="001E6174" w:rsidP="001E6174">
      <w:pPr>
        <w:pStyle w:val="Kop3"/>
        <w:rPr>
          <w:lang w:val="nl-NL" w:eastAsia="nl-BE"/>
        </w:rPr>
      </w:pPr>
      <w:r>
        <w:rPr>
          <w:lang w:val="nl-NL" w:eastAsia="nl-BE"/>
        </w:rPr>
        <w:t>HSRP</w:t>
      </w:r>
    </w:p>
    <w:p w14:paraId="34D9A370" w14:textId="539D24B4" w:rsidR="001D69B5" w:rsidRPr="001D69B5" w:rsidRDefault="001D69B5" w:rsidP="001D69B5">
      <w:pPr>
        <w:pStyle w:val="Kop4"/>
        <w:rPr>
          <w:lang w:val="nl-NL" w:eastAsia="nl-BE"/>
        </w:rPr>
      </w:pPr>
      <w:r>
        <w:rPr>
          <w:lang w:val="nl-NL" w:eastAsia="nl-BE"/>
        </w:rPr>
        <w:t>Verificatie</w:t>
      </w:r>
    </w:p>
    <w:p w14:paraId="57D58220" w14:textId="73CE20A3" w:rsidR="00AF564A" w:rsidRPr="00AF564A" w:rsidRDefault="001E6174" w:rsidP="00AF564A">
      <w:pPr>
        <w:rPr>
          <w:lang w:val="en-US" w:eastAsia="nl-BE"/>
        </w:rPr>
      </w:pPr>
      <w:r w:rsidRPr="00EF2FB7">
        <w:rPr>
          <w:b/>
          <w:bCs/>
          <w:lang w:val="nl-NL" w:eastAsia="nl-BE"/>
        </w:rPr>
        <w:t xml:space="preserve">Show </w:t>
      </w:r>
      <w:proofErr w:type="spellStart"/>
      <w:r w:rsidRPr="00EF2FB7">
        <w:rPr>
          <w:b/>
          <w:bCs/>
          <w:lang w:val="nl-NL" w:eastAsia="nl-BE"/>
        </w:rPr>
        <w:t>standby</w:t>
      </w:r>
      <w:proofErr w:type="spellEnd"/>
      <w:r w:rsidRPr="00EF2FB7">
        <w:rPr>
          <w:b/>
          <w:bCs/>
          <w:lang w:val="nl-NL" w:eastAsia="nl-BE"/>
        </w:rPr>
        <w:t xml:space="preserve"> brief</w:t>
      </w:r>
      <w:r w:rsidR="00AF564A">
        <w:rPr>
          <w:lang w:val="nl-NL" w:eastAsia="nl-BE"/>
        </w:rPr>
        <w:br/>
      </w:r>
      <w:r w:rsidR="00AF564A" w:rsidRPr="00AF564A">
        <w:rPr>
          <w:noProof/>
          <w:lang w:val="nl-NL" w:eastAsia="nl-BE"/>
        </w:rPr>
        <w:drawing>
          <wp:inline distT="0" distB="0" distL="0" distR="0" wp14:anchorId="45A26CB9" wp14:editId="6A939414">
            <wp:extent cx="5759450" cy="1217930"/>
            <wp:effectExtent l="0" t="0" r="0" b="1270"/>
            <wp:docPr id="17160633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3344" name=""/>
                    <pic:cNvPicPr/>
                  </pic:nvPicPr>
                  <pic:blipFill>
                    <a:blip r:embed="rId21"/>
                    <a:stretch>
                      <a:fillRect/>
                    </a:stretch>
                  </pic:blipFill>
                  <pic:spPr>
                    <a:xfrm>
                      <a:off x="0" y="0"/>
                      <a:ext cx="5759450" cy="1217930"/>
                    </a:xfrm>
                    <a:prstGeom prst="rect">
                      <a:avLst/>
                    </a:prstGeom>
                  </pic:spPr>
                </pic:pic>
              </a:graphicData>
            </a:graphic>
          </wp:inline>
        </w:drawing>
      </w:r>
      <w:r w:rsidR="00AF564A">
        <w:rPr>
          <w:lang w:val="nl-NL" w:eastAsia="nl-BE"/>
        </w:rPr>
        <w:br/>
      </w:r>
      <w:r w:rsidR="00AF564A" w:rsidRPr="00AF564A">
        <w:rPr>
          <w:noProof/>
          <w:lang w:val="en-US" w:eastAsia="nl-BE"/>
        </w:rPr>
        <w:drawing>
          <wp:inline distT="0" distB="0" distL="0" distR="0" wp14:anchorId="412587BF" wp14:editId="6BF36748">
            <wp:extent cx="5759450" cy="1395095"/>
            <wp:effectExtent l="0" t="0" r="0" b="0"/>
            <wp:docPr id="342711022"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1395095"/>
                    </a:xfrm>
                    <a:prstGeom prst="rect">
                      <a:avLst/>
                    </a:prstGeom>
                    <a:noFill/>
                    <a:ln>
                      <a:noFill/>
                    </a:ln>
                  </pic:spPr>
                </pic:pic>
              </a:graphicData>
            </a:graphic>
          </wp:inline>
        </w:drawing>
      </w:r>
    </w:p>
    <w:p w14:paraId="731CB030" w14:textId="34EDFA5D" w:rsidR="001E6174" w:rsidRDefault="001E6174" w:rsidP="001E6174">
      <w:pPr>
        <w:rPr>
          <w:lang w:val="nl-NL" w:eastAsia="nl-BE"/>
        </w:rPr>
      </w:pPr>
    </w:p>
    <w:p w14:paraId="6D47E481" w14:textId="2B6D17D2"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ip</w:t>
      </w:r>
      <w:proofErr w:type="spellEnd"/>
      <w:r w:rsidRPr="00EF2FB7">
        <w:rPr>
          <w:b/>
          <w:bCs/>
          <w:lang w:val="en-US" w:eastAsia="nl-BE"/>
        </w:rPr>
        <w:t xml:space="preserve"> </w:t>
      </w:r>
      <w:proofErr w:type="spellStart"/>
      <w:r w:rsidRPr="00EF2FB7">
        <w:rPr>
          <w:b/>
          <w:bCs/>
          <w:lang w:val="en-US" w:eastAsia="nl-BE"/>
        </w:rPr>
        <w:t>arp</w:t>
      </w:r>
      <w:proofErr w:type="spellEnd"/>
      <w:r w:rsidR="00EF2FB7">
        <w:rPr>
          <w:lang w:val="en-US" w:eastAsia="nl-BE"/>
        </w:rPr>
        <w:br/>
        <w:t xml:space="preserve">10.102.0.10 = </w:t>
      </w:r>
      <w:proofErr w:type="spellStart"/>
      <w:r w:rsidR="00EF2FB7">
        <w:rPr>
          <w:lang w:val="en-US" w:eastAsia="nl-BE"/>
        </w:rPr>
        <w:t>ip</w:t>
      </w:r>
      <w:proofErr w:type="spellEnd"/>
      <w:r w:rsidR="00EF2FB7">
        <w:rPr>
          <w:lang w:val="en-US" w:eastAsia="nl-BE"/>
        </w:rPr>
        <w:t xml:space="preserve"> PC1_BRU, 10.102.0.11 = </w:t>
      </w:r>
      <w:proofErr w:type="spellStart"/>
      <w:r w:rsidR="00EF2FB7">
        <w:rPr>
          <w:lang w:val="en-US" w:eastAsia="nl-BE"/>
        </w:rPr>
        <w:t>ip</w:t>
      </w:r>
      <w:proofErr w:type="spellEnd"/>
      <w:r w:rsidR="00EF2FB7">
        <w:rPr>
          <w:lang w:val="en-US" w:eastAsia="nl-BE"/>
        </w:rPr>
        <w:t xml:space="preserve"> PC2_BRU</w:t>
      </w:r>
      <w:r w:rsidR="00EF2FB7">
        <w:rPr>
          <w:lang w:val="en-US" w:eastAsia="nl-BE"/>
        </w:rPr>
        <w:br/>
      </w:r>
      <w:r w:rsidR="00EF2FB7" w:rsidRPr="00EF2FB7">
        <w:rPr>
          <w:noProof/>
          <w:lang w:val="en-US" w:eastAsia="nl-BE"/>
        </w:rPr>
        <w:drawing>
          <wp:inline distT="0" distB="0" distL="0" distR="0" wp14:anchorId="01FDD9AC" wp14:editId="6EB4C7A1">
            <wp:extent cx="5759450" cy="2094230"/>
            <wp:effectExtent l="0" t="0" r="0" b="1270"/>
            <wp:docPr id="1366388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8147" name=""/>
                    <pic:cNvPicPr/>
                  </pic:nvPicPr>
                  <pic:blipFill>
                    <a:blip r:embed="rId23"/>
                    <a:stretch>
                      <a:fillRect/>
                    </a:stretch>
                  </pic:blipFill>
                  <pic:spPr>
                    <a:xfrm>
                      <a:off x="0" y="0"/>
                      <a:ext cx="5759450" cy="209423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01E29A58" wp14:editId="3E1E4C97">
            <wp:extent cx="5759450" cy="1390650"/>
            <wp:effectExtent l="0" t="0" r="0" b="0"/>
            <wp:docPr id="1706972891"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1390650"/>
                    </a:xfrm>
                    <a:prstGeom prst="rect">
                      <a:avLst/>
                    </a:prstGeom>
                    <a:noFill/>
                    <a:ln>
                      <a:noFill/>
                    </a:ln>
                  </pic:spPr>
                </pic:pic>
              </a:graphicData>
            </a:graphic>
          </wp:inline>
        </w:drawing>
      </w:r>
    </w:p>
    <w:p w14:paraId="5E1D392C" w14:textId="7A160E17" w:rsidR="001D69B5" w:rsidRDefault="001D69B5" w:rsidP="001E6174">
      <w:pPr>
        <w:rPr>
          <w:lang w:val="en-US" w:eastAsia="nl-BE"/>
        </w:rPr>
      </w:pPr>
    </w:p>
    <w:p w14:paraId="0E728E70" w14:textId="37CDADE6" w:rsidR="001D69B5" w:rsidRDefault="001D69B5" w:rsidP="001D69B5">
      <w:pPr>
        <w:pStyle w:val="Kop3"/>
        <w:rPr>
          <w:lang w:val="en-US" w:eastAsia="nl-BE"/>
        </w:rPr>
      </w:pPr>
      <w:proofErr w:type="spellStart"/>
      <w:r>
        <w:rPr>
          <w:lang w:val="en-US" w:eastAsia="nl-BE"/>
        </w:rPr>
        <w:lastRenderedPageBreak/>
        <w:t>Etherchannel</w:t>
      </w:r>
      <w:proofErr w:type="spellEnd"/>
    </w:p>
    <w:p w14:paraId="2AFDFB5D" w14:textId="1F3C64DB" w:rsidR="001D69B5" w:rsidRPr="001D69B5" w:rsidRDefault="001D69B5" w:rsidP="001D69B5">
      <w:pPr>
        <w:pStyle w:val="Kop4"/>
        <w:rPr>
          <w:lang w:val="en-US" w:eastAsia="nl-BE"/>
        </w:rPr>
      </w:pPr>
      <w:proofErr w:type="spellStart"/>
      <w:r>
        <w:rPr>
          <w:lang w:val="en-US" w:eastAsia="nl-BE"/>
        </w:rPr>
        <w:t>Verficatie</w:t>
      </w:r>
      <w:proofErr w:type="spellEnd"/>
    </w:p>
    <w:p w14:paraId="697D30C9" w14:textId="2BDB94A4"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etherchannel</w:t>
      </w:r>
      <w:proofErr w:type="spellEnd"/>
      <w:r w:rsidRPr="00EF2FB7">
        <w:rPr>
          <w:b/>
          <w:bCs/>
          <w:lang w:val="en-US" w:eastAsia="nl-BE"/>
        </w:rPr>
        <w:t xml:space="preserve"> summary</w:t>
      </w:r>
      <w:r w:rsidR="00EF2FB7">
        <w:rPr>
          <w:lang w:val="en-US" w:eastAsia="nl-BE"/>
        </w:rPr>
        <w:br/>
      </w:r>
      <w:r w:rsidR="00EF2FB7" w:rsidRPr="00EF2FB7">
        <w:rPr>
          <w:noProof/>
          <w:lang w:val="en-US" w:eastAsia="nl-BE"/>
        </w:rPr>
        <w:drawing>
          <wp:inline distT="0" distB="0" distL="0" distR="0" wp14:anchorId="442052CE" wp14:editId="2715733E">
            <wp:extent cx="4435224" cy="2911092"/>
            <wp:effectExtent l="0" t="0" r="3810" b="3810"/>
            <wp:docPr id="14749707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729" name=""/>
                    <pic:cNvPicPr/>
                  </pic:nvPicPr>
                  <pic:blipFill>
                    <a:blip r:embed="rId25"/>
                    <a:stretch>
                      <a:fillRect/>
                    </a:stretch>
                  </pic:blipFill>
                  <pic:spPr>
                    <a:xfrm>
                      <a:off x="0" y="0"/>
                      <a:ext cx="4435224" cy="2911092"/>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1CE71E2C" wp14:editId="404B8289">
            <wp:extent cx="5759450" cy="2669540"/>
            <wp:effectExtent l="0" t="0" r="0" b="0"/>
            <wp:docPr id="585857239"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669540"/>
                    </a:xfrm>
                    <a:prstGeom prst="rect">
                      <a:avLst/>
                    </a:prstGeom>
                    <a:noFill/>
                    <a:ln>
                      <a:noFill/>
                    </a:ln>
                  </pic:spPr>
                </pic:pic>
              </a:graphicData>
            </a:graphic>
          </wp:inline>
        </w:drawing>
      </w:r>
    </w:p>
    <w:p w14:paraId="3D34DA1D" w14:textId="02C56EB5" w:rsidR="001D69B5" w:rsidRDefault="001D69B5" w:rsidP="001D69B5">
      <w:pPr>
        <w:rPr>
          <w:lang w:val="en-US" w:eastAsia="nl-BE"/>
        </w:rPr>
      </w:pPr>
    </w:p>
    <w:p w14:paraId="5E1DCF1B" w14:textId="6DD8D7E8"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00B2675B" w14:textId="4B42D36A" w:rsidR="00EF2FB7" w:rsidRPr="00EF2FB7" w:rsidRDefault="001D69B5" w:rsidP="00EF2FB7">
      <w:pPr>
        <w:rPr>
          <w:lang w:val="en-US" w:eastAsia="nl-BE"/>
        </w:rPr>
      </w:pPr>
      <w:r w:rsidRPr="00EF2FB7">
        <w:rPr>
          <w:b/>
          <w:bCs/>
          <w:lang w:val="en-US" w:eastAsia="nl-BE"/>
        </w:rPr>
        <w:lastRenderedPageBreak/>
        <w:t>show interfaces port-channel &lt;num&gt; switchport</w:t>
      </w:r>
      <w:r w:rsidR="00EF2FB7">
        <w:rPr>
          <w:lang w:val="en-US" w:eastAsia="nl-BE"/>
        </w:rPr>
        <w:br/>
      </w:r>
      <w:r w:rsidR="00EF2FB7" w:rsidRPr="00EF2FB7">
        <w:rPr>
          <w:noProof/>
          <w:lang w:val="en-US" w:eastAsia="nl-BE"/>
        </w:rPr>
        <w:drawing>
          <wp:inline distT="0" distB="0" distL="0" distR="0" wp14:anchorId="68534B69" wp14:editId="5E80E77D">
            <wp:extent cx="4839119" cy="4282811"/>
            <wp:effectExtent l="0" t="0" r="0" b="3810"/>
            <wp:docPr id="15628278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7865" name=""/>
                    <pic:cNvPicPr/>
                  </pic:nvPicPr>
                  <pic:blipFill>
                    <a:blip r:embed="rId27"/>
                    <a:stretch>
                      <a:fillRect/>
                    </a:stretch>
                  </pic:blipFill>
                  <pic:spPr>
                    <a:xfrm>
                      <a:off x="0" y="0"/>
                      <a:ext cx="4839119" cy="4282811"/>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7F15763" wp14:editId="75E77365">
            <wp:extent cx="4975860" cy="4290060"/>
            <wp:effectExtent l="0" t="0" r="0" b="0"/>
            <wp:docPr id="1501762951"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5860" cy="4290060"/>
                    </a:xfrm>
                    <a:prstGeom prst="rect">
                      <a:avLst/>
                    </a:prstGeom>
                    <a:noFill/>
                    <a:ln>
                      <a:noFill/>
                    </a:ln>
                  </pic:spPr>
                </pic:pic>
              </a:graphicData>
            </a:graphic>
          </wp:inline>
        </w:drawing>
      </w:r>
    </w:p>
    <w:p w14:paraId="2D7A5075" w14:textId="5733C13C" w:rsidR="001D69B5" w:rsidRPr="001D69B5" w:rsidRDefault="001D69B5" w:rsidP="001D69B5">
      <w:pPr>
        <w:rPr>
          <w:lang w:val="en-US" w:eastAsia="nl-BE"/>
        </w:rPr>
      </w:pPr>
    </w:p>
    <w:p w14:paraId="5E74FAF8" w14:textId="39EB1EA8" w:rsidR="00EF2FB7" w:rsidRPr="00EF2FB7" w:rsidRDefault="001D69B5" w:rsidP="00EF2FB7">
      <w:pPr>
        <w:rPr>
          <w:lang w:val="en-US" w:eastAsia="nl-BE"/>
        </w:rPr>
      </w:pPr>
      <w:r w:rsidRPr="00A75C42">
        <w:rPr>
          <w:b/>
          <w:bCs/>
          <w:lang w:val="en-US" w:eastAsia="nl-BE"/>
        </w:rPr>
        <w:t xml:space="preserve">show </w:t>
      </w:r>
      <w:proofErr w:type="spellStart"/>
      <w:r w:rsidRPr="00A75C42">
        <w:rPr>
          <w:b/>
          <w:bCs/>
          <w:lang w:val="en-US" w:eastAsia="nl-BE"/>
        </w:rPr>
        <w:t>lacp</w:t>
      </w:r>
      <w:proofErr w:type="spellEnd"/>
      <w:r w:rsidRPr="00A75C42">
        <w:rPr>
          <w:b/>
          <w:bCs/>
          <w:lang w:val="en-US" w:eastAsia="nl-BE"/>
        </w:rPr>
        <w:t xml:space="preserve"> neighbor</w:t>
      </w:r>
      <w:r w:rsidR="00EF2FB7">
        <w:rPr>
          <w:lang w:val="en-US" w:eastAsia="nl-BE"/>
        </w:rPr>
        <w:br/>
      </w:r>
      <w:r w:rsidR="00EF2FB7" w:rsidRPr="00EF2FB7">
        <w:rPr>
          <w:noProof/>
          <w:lang w:val="en-US" w:eastAsia="nl-BE"/>
        </w:rPr>
        <w:drawing>
          <wp:inline distT="0" distB="0" distL="0" distR="0" wp14:anchorId="0738886A" wp14:editId="5D5AD41A">
            <wp:extent cx="5759450" cy="2471420"/>
            <wp:effectExtent l="0" t="0" r="0" b="5080"/>
            <wp:docPr id="1355901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1015" name=""/>
                    <pic:cNvPicPr/>
                  </pic:nvPicPr>
                  <pic:blipFill>
                    <a:blip r:embed="rId29"/>
                    <a:stretch>
                      <a:fillRect/>
                    </a:stretch>
                  </pic:blipFill>
                  <pic:spPr>
                    <a:xfrm>
                      <a:off x="0" y="0"/>
                      <a:ext cx="5759450" cy="247142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FD9B801" wp14:editId="5ECB5790">
            <wp:extent cx="5759450" cy="1905635"/>
            <wp:effectExtent l="0" t="0" r="0" b="0"/>
            <wp:docPr id="1857444477"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1905635"/>
                    </a:xfrm>
                    <a:prstGeom prst="rect">
                      <a:avLst/>
                    </a:prstGeom>
                    <a:noFill/>
                    <a:ln>
                      <a:noFill/>
                    </a:ln>
                  </pic:spPr>
                </pic:pic>
              </a:graphicData>
            </a:graphic>
          </wp:inline>
        </w:drawing>
      </w:r>
    </w:p>
    <w:p w14:paraId="1E3E6E05" w14:textId="48CCD8A1" w:rsidR="001D69B5" w:rsidRDefault="001D69B5" w:rsidP="001D69B5">
      <w:pPr>
        <w:rPr>
          <w:lang w:val="en-US" w:eastAsia="nl-BE"/>
        </w:rPr>
      </w:pPr>
    </w:p>
    <w:p w14:paraId="65CEA8BB" w14:textId="12DF68FE" w:rsidR="000A0075" w:rsidRPr="000A0075" w:rsidRDefault="001D69B5" w:rsidP="000A0075">
      <w:pPr>
        <w:rPr>
          <w:lang w:val="en-US" w:eastAsia="nl-BE"/>
        </w:rPr>
      </w:pPr>
      <w:r w:rsidRPr="000A0075">
        <w:rPr>
          <w:b/>
          <w:bCs/>
          <w:lang w:val="en-US" w:eastAsia="nl-BE"/>
        </w:rPr>
        <w:t xml:space="preserve">show </w:t>
      </w:r>
      <w:proofErr w:type="spellStart"/>
      <w:r w:rsidRPr="000A0075">
        <w:rPr>
          <w:b/>
          <w:bCs/>
          <w:lang w:val="en-US" w:eastAsia="nl-BE"/>
        </w:rPr>
        <w:t>lacp</w:t>
      </w:r>
      <w:proofErr w:type="spellEnd"/>
      <w:r w:rsidRPr="000A0075">
        <w:rPr>
          <w:b/>
          <w:bCs/>
          <w:lang w:val="en-US" w:eastAsia="nl-BE"/>
        </w:rPr>
        <w:t xml:space="preserve"> internal</w:t>
      </w:r>
      <w:r w:rsidR="000A0075">
        <w:rPr>
          <w:lang w:val="en-US" w:eastAsia="nl-BE"/>
        </w:rPr>
        <w:br/>
      </w:r>
      <w:r w:rsidR="000A0075" w:rsidRPr="000A0075">
        <w:rPr>
          <w:noProof/>
          <w:lang w:val="en-US" w:eastAsia="nl-BE"/>
        </w:rPr>
        <w:drawing>
          <wp:inline distT="0" distB="0" distL="0" distR="0" wp14:anchorId="6E142F26" wp14:editId="11E549CA">
            <wp:extent cx="5759450" cy="1544320"/>
            <wp:effectExtent l="0" t="0" r="0" b="0"/>
            <wp:docPr id="1908630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796" name=""/>
                    <pic:cNvPicPr/>
                  </pic:nvPicPr>
                  <pic:blipFill>
                    <a:blip r:embed="rId31"/>
                    <a:stretch>
                      <a:fillRect/>
                    </a:stretch>
                  </pic:blipFill>
                  <pic:spPr>
                    <a:xfrm>
                      <a:off x="0" y="0"/>
                      <a:ext cx="5759450" cy="1544320"/>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69225974" wp14:editId="7F559FC6">
            <wp:extent cx="5759450" cy="1440180"/>
            <wp:effectExtent l="0" t="0" r="0" b="7620"/>
            <wp:docPr id="909416148"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5641EE96" w14:textId="77777777" w:rsidR="001D69B5" w:rsidRPr="001D69B5" w:rsidRDefault="001D69B5" w:rsidP="001D69B5">
      <w:pPr>
        <w:rPr>
          <w:lang w:val="en-US" w:eastAsia="nl-BE"/>
        </w:rPr>
      </w:pPr>
    </w:p>
    <w:p w14:paraId="3A6ADFE9" w14:textId="3A7FC0F0" w:rsidR="001D69B5" w:rsidRPr="000A0075" w:rsidRDefault="001D69B5" w:rsidP="001D69B5">
      <w:pPr>
        <w:rPr>
          <w:b/>
          <w:bCs/>
          <w:lang w:val="en-US" w:eastAsia="nl-BE"/>
        </w:rPr>
      </w:pPr>
      <w:r w:rsidRPr="00A75C42">
        <w:rPr>
          <w:b/>
          <w:bCs/>
          <w:lang w:val="en-US" w:eastAsia="nl-BE"/>
        </w:rPr>
        <w:lastRenderedPageBreak/>
        <w:t xml:space="preserve">show interfaces status | </w:t>
      </w:r>
      <w:r w:rsidR="000A0075" w:rsidRPr="00A75C42">
        <w:rPr>
          <w:b/>
          <w:bCs/>
          <w:lang w:val="en-US" w:eastAsia="nl-BE"/>
        </w:rPr>
        <w:t xml:space="preserve">exclude </w:t>
      </w:r>
      <w:proofErr w:type="spellStart"/>
      <w:r w:rsidR="000A0075" w:rsidRPr="00A75C42">
        <w:rPr>
          <w:b/>
          <w:bCs/>
          <w:lang w:val="en-US" w:eastAsia="nl-BE"/>
        </w:rPr>
        <w:t>notconnect</w:t>
      </w:r>
      <w:proofErr w:type="spellEnd"/>
      <w:r w:rsidR="000A0075">
        <w:rPr>
          <w:lang w:val="en-US" w:eastAsia="nl-BE"/>
        </w:rPr>
        <w:br/>
      </w:r>
      <w:r w:rsidR="000A0075" w:rsidRPr="000A0075">
        <w:rPr>
          <w:b/>
          <w:bCs/>
          <w:noProof/>
          <w:lang w:val="en-US" w:eastAsia="nl-BE"/>
        </w:rPr>
        <w:drawing>
          <wp:inline distT="0" distB="0" distL="0" distR="0" wp14:anchorId="0E12BC8E" wp14:editId="553B1B7E">
            <wp:extent cx="5759450" cy="1124585"/>
            <wp:effectExtent l="0" t="0" r="0" b="0"/>
            <wp:docPr id="197326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793" name=""/>
                    <pic:cNvPicPr/>
                  </pic:nvPicPr>
                  <pic:blipFill>
                    <a:blip r:embed="rId33"/>
                    <a:stretch>
                      <a:fillRect/>
                    </a:stretch>
                  </pic:blipFill>
                  <pic:spPr>
                    <a:xfrm>
                      <a:off x="0" y="0"/>
                      <a:ext cx="5759450" cy="1124585"/>
                    </a:xfrm>
                    <a:prstGeom prst="rect">
                      <a:avLst/>
                    </a:prstGeom>
                  </pic:spPr>
                </pic:pic>
              </a:graphicData>
            </a:graphic>
          </wp:inline>
        </w:drawing>
      </w:r>
      <w:r w:rsidR="000A0075">
        <w:rPr>
          <w:lang w:val="en-US" w:eastAsia="nl-BE"/>
        </w:rPr>
        <w:br/>
      </w:r>
      <w:r w:rsidR="000A0075" w:rsidRPr="000A0075">
        <w:rPr>
          <w:b/>
          <w:bCs/>
          <w:noProof/>
          <w:lang w:val="en-US" w:eastAsia="nl-BE"/>
        </w:rPr>
        <w:drawing>
          <wp:inline distT="0" distB="0" distL="0" distR="0" wp14:anchorId="58A38F03" wp14:editId="2F710EE2">
            <wp:extent cx="5759450" cy="1212850"/>
            <wp:effectExtent l="0" t="0" r="0" b="6350"/>
            <wp:docPr id="15409713"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1212850"/>
                    </a:xfrm>
                    <a:prstGeom prst="rect">
                      <a:avLst/>
                    </a:prstGeom>
                    <a:noFill/>
                    <a:ln>
                      <a:noFill/>
                    </a:ln>
                  </pic:spPr>
                </pic:pic>
              </a:graphicData>
            </a:graphic>
          </wp:inline>
        </w:drawing>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r w:rsidRPr="001D69B5">
        <w:rPr>
          <w:lang w:eastAsia="nl-BE"/>
        </w:rPr>
        <w:t xml:space="preserve">show </w:t>
      </w:r>
      <w:proofErr w:type="spellStart"/>
      <w:r w:rsidRPr="001D69B5">
        <w:rPr>
          <w:lang w:eastAsia="nl-BE"/>
        </w:rPr>
        <w:t>etherchannel</w:t>
      </w:r>
      <w:proofErr w:type="spellEnd"/>
      <w:r w:rsidRPr="001D69B5">
        <w:rPr>
          <w:lang w:eastAsia="nl-BE"/>
        </w:rPr>
        <w:t xml:space="preserve"> load-</w:t>
      </w:r>
      <w:proofErr w:type="spellStart"/>
      <w:r w:rsidRPr="001D69B5">
        <w:rPr>
          <w:lang w:eastAsia="nl-BE"/>
        </w:rPr>
        <w:t>balance</w:t>
      </w:r>
      <w:proofErr w:type="spellEnd"/>
    </w:p>
    <w:p w14:paraId="700A6319" w14:textId="77777777" w:rsidR="001D69B5" w:rsidRPr="00530208" w:rsidRDefault="001D69B5" w:rsidP="001D69B5">
      <w:pPr>
        <w:rPr>
          <w:i/>
          <w:iCs/>
          <w:lang w:eastAsia="nl-BE"/>
        </w:rPr>
      </w:pPr>
      <w:r w:rsidRPr="00530208">
        <w:rPr>
          <w:i/>
          <w:iCs/>
          <w:lang w:eastAsia="nl-BE"/>
        </w:rPr>
        <w:t xml:space="preserve"># Eén lid uitzetten om </w:t>
      </w:r>
      <w:proofErr w:type="spellStart"/>
      <w:r w:rsidRPr="00530208">
        <w:rPr>
          <w:i/>
          <w:iCs/>
          <w:lang w:eastAsia="nl-BE"/>
        </w:rPr>
        <w:t>failover</w:t>
      </w:r>
      <w:proofErr w:type="spellEnd"/>
      <w:r w:rsidRPr="00530208">
        <w:rPr>
          <w:i/>
          <w:iCs/>
          <w:lang w:eastAsia="nl-BE"/>
        </w:rPr>
        <w:t xml:space="preserve">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6FD6591" w14:textId="014F582D" w:rsidR="001D69B5" w:rsidRDefault="00530208" w:rsidP="00530208">
      <w:pPr>
        <w:pStyle w:val="Kop3"/>
        <w:rPr>
          <w:lang w:val="en-US" w:eastAsia="nl-BE"/>
        </w:rPr>
      </w:pPr>
      <w:r>
        <w:rPr>
          <w:lang w:val="en-US" w:eastAsia="nl-BE"/>
        </w:rPr>
        <w:lastRenderedPageBreak/>
        <w:t>Rapid PVST+</w:t>
      </w:r>
    </w:p>
    <w:p w14:paraId="149A741C" w14:textId="522C5B7A" w:rsidR="00530208" w:rsidRDefault="00530208" w:rsidP="00530208">
      <w:pPr>
        <w:pStyle w:val="Kop4"/>
        <w:rPr>
          <w:lang w:val="en-US" w:eastAsia="nl-BE"/>
        </w:rPr>
      </w:pPr>
      <w:proofErr w:type="spellStart"/>
      <w:r>
        <w:rPr>
          <w:lang w:val="en-US" w:eastAsia="nl-BE"/>
        </w:rPr>
        <w:t>Verificatie</w:t>
      </w:r>
      <w:proofErr w:type="spellEnd"/>
    </w:p>
    <w:p w14:paraId="55236C17" w14:textId="5C53A7E5" w:rsidR="000A0075" w:rsidRPr="000A0075" w:rsidRDefault="00530208" w:rsidP="000A0075">
      <w:pPr>
        <w:rPr>
          <w:lang w:val="en-US" w:eastAsia="nl-BE"/>
        </w:rPr>
      </w:pPr>
      <w:r w:rsidRPr="000A0075">
        <w:rPr>
          <w:b/>
          <w:bCs/>
          <w:lang w:val="en-US" w:eastAsia="nl-BE"/>
        </w:rPr>
        <w:t xml:space="preserve">show </w:t>
      </w:r>
      <w:proofErr w:type="spellStart"/>
      <w:r w:rsidRPr="000A0075">
        <w:rPr>
          <w:b/>
          <w:bCs/>
          <w:lang w:val="en-US" w:eastAsia="nl-BE"/>
        </w:rPr>
        <w:t>show</w:t>
      </w:r>
      <w:proofErr w:type="spellEnd"/>
      <w:r w:rsidRPr="000A0075">
        <w:rPr>
          <w:b/>
          <w:bCs/>
          <w:lang w:val="en-US" w:eastAsia="nl-BE"/>
        </w:rPr>
        <w:t xml:space="preserve"> spanning-tree </w:t>
      </w:r>
      <w:proofErr w:type="spellStart"/>
      <w:r w:rsidRPr="000A0075">
        <w:rPr>
          <w:b/>
          <w:bCs/>
          <w:lang w:val="en-US" w:eastAsia="nl-BE"/>
        </w:rPr>
        <w:t>vlan</w:t>
      </w:r>
      <w:proofErr w:type="spellEnd"/>
      <w:r w:rsidRPr="000A0075">
        <w:rPr>
          <w:b/>
          <w:bCs/>
          <w:lang w:val="en-US" w:eastAsia="nl-BE"/>
        </w:rPr>
        <w:t xml:space="preserve"> 10</w:t>
      </w:r>
      <w:r w:rsidR="000A0075">
        <w:rPr>
          <w:lang w:val="en-US" w:eastAsia="nl-BE"/>
        </w:rPr>
        <w:br/>
      </w:r>
      <w:r w:rsidR="000A0075" w:rsidRPr="000A0075">
        <w:rPr>
          <w:noProof/>
          <w:lang w:val="en-US" w:eastAsia="nl-BE"/>
        </w:rPr>
        <w:drawing>
          <wp:inline distT="0" distB="0" distL="0" distR="0" wp14:anchorId="4BE6F04F" wp14:editId="759DEA93">
            <wp:extent cx="5349704" cy="2933954"/>
            <wp:effectExtent l="0" t="0" r="3810" b="0"/>
            <wp:docPr id="1187744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4050" name=""/>
                    <pic:cNvPicPr/>
                  </pic:nvPicPr>
                  <pic:blipFill>
                    <a:blip r:embed="rId35"/>
                    <a:stretch>
                      <a:fillRect/>
                    </a:stretch>
                  </pic:blipFill>
                  <pic:spPr>
                    <a:xfrm>
                      <a:off x="0" y="0"/>
                      <a:ext cx="5349704" cy="2933954"/>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105CEE9C" wp14:editId="74F1B3B8">
            <wp:extent cx="5759450" cy="3308985"/>
            <wp:effectExtent l="0" t="0" r="0" b="5715"/>
            <wp:docPr id="14361137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3732" name=""/>
                    <pic:cNvPicPr/>
                  </pic:nvPicPr>
                  <pic:blipFill>
                    <a:blip r:embed="rId36"/>
                    <a:stretch>
                      <a:fillRect/>
                    </a:stretch>
                  </pic:blipFill>
                  <pic:spPr>
                    <a:xfrm>
                      <a:off x="0" y="0"/>
                      <a:ext cx="5759450" cy="3308985"/>
                    </a:xfrm>
                    <a:prstGeom prst="rect">
                      <a:avLst/>
                    </a:prstGeom>
                  </pic:spPr>
                </pic:pic>
              </a:graphicData>
            </a:graphic>
          </wp:inline>
        </w:drawing>
      </w:r>
    </w:p>
    <w:p w14:paraId="7ACCDB2C" w14:textId="4AF6808D" w:rsidR="00530208" w:rsidRDefault="00530208" w:rsidP="00530208">
      <w:pPr>
        <w:rPr>
          <w:lang w:val="en-US" w:eastAsia="nl-BE"/>
        </w:rPr>
      </w:pPr>
    </w:p>
    <w:p w14:paraId="27001D8B" w14:textId="06AC2F98" w:rsidR="00260452" w:rsidRPr="00260452" w:rsidRDefault="000A0075" w:rsidP="00260452">
      <w:pPr>
        <w:rPr>
          <w:lang w:val="en-US" w:eastAsia="nl-BE"/>
        </w:rPr>
      </w:pPr>
      <w:r w:rsidRPr="00260452">
        <w:rPr>
          <w:b/>
          <w:bCs/>
          <w:lang w:val="en-US" w:eastAsia="nl-BE"/>
        </w:rPr>
        <w:lastRenderedPageBreak/>
        <w:t xml:space="preserve">show </w:t>
      </w:r>
      <w:r w:rsidR="00530208" w:rsidRPr="00260452">
        <w:rPr>
          <w:b/>
          <w:bCs/>
          <w:lang w:val="en-US" w:eastAsia="nl-BE"/>
        </w:rPr>
        <w:t>spanning-tree summary</w:t>
      </w:r>
      <w:r w:rsidR="00260452" w:rsidRPr="00260452">
        <w:rPr>
          <w:b/>
          <w:bCs/>
          <w:lang w:val="en-US" w:eastAsia="nl-BE"/>
        </w:rPr>
        <w:br/>
      </w:r>
      <w:r w:rsidR="00260452" w:rsidRPr="00260452">
        <w:rPr>
          <w:noProof/>
          <w:lang w:val="en-US" w:eastAsia="nl-BE"/>
        </w:rPr>
        <w:drawing>
          <wp:inline distT="0" distB="0" distL="0" distR="0" wp14:anchorId="7D32F579" wp14:editId="39DF8B90">
            <wp:extent cx="5759450" cy="3413125"/>
            <wp:effectExtent l="0" t="0" r="0" b="0"/>
            <wp:docPr id="833860537"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413125"/>
                    </a:xfrm>
                    <a:prstGeom prst="rect">
                      <a:avLst/>
                    </a:prstGeom>
                    <a:noFill/>
                    <a:ln>
                      <a:noFill/>
                    </a:ln>
                  </pic:spPr>
                </pic:pic>
              </a:graphicData>
            </a:graphic>
          </wp:inline>
        </w:drawing>
      </w:r>
      <w:r w:rsidR="00260452">
        <w:rPr>
          <w:lang w:val="en-US" w:eastAsia="nl-BE"/>
        </w:rPr>
        <w:br/>
      </w:r>
      <w:r w:rsidR="00260452" w:rsidRPr="00260452">
        <w:rPr>
          <w:noProof/>
          <w:lang w:val="en-US" w:eastAsia="nl-BE"/>
        </w:rPr>
        <w:drawing>
          <wp:inline distT="0" distB="0" distL="0" distR="0" wp14:anchorId="16AAA0CE" wp14:editId="2AE7B65C">
            <wp:extent cx="5502117" cy="3360711"/>
            <wp:effectExtent l="0" t="0" r="3810" b="0"/>
            <wp:docPr id="15766041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4104" name=""/>
                    <pic:cNvPicPr/>
                  </pic:nvPicPr>
                  <pic:blipFill>
                    <a:blip r:embed="rId38"/>
                    <a:stretch>
                      <a:fillRect/>
                    </a:stretch>
                  </pic:blipFill>
                  <pic:spPr>
                    <a:xfrm>
                      <a:off x="0" y="0"/>
                      <a:ext cx="5502117" cy="3360711"/>
                    </a:xfrm>
                    <a:prstGeom prst="rect">
                      <a:avLst/>
                    </a:prstGeom>
                  </pic:spPr>
                </pic:pic>
              </a:graphicData>
            </a:graphic>
          </wp:inline>
        </w:drawing>
      </w:r>
    </w:p>
    <w:p w14:paraId="41592D90" w14:textId="4A7A1744" w:rsidR="00530208" w:rsidRDefault="00530208" w:rsidP="00530208">
      <w:pPr>
        <w:rPr>
          <w:lang w:val="en-US" w:eastAsia="nl-BE"/>
        </w:rPr>
      </w:pPr>
    </w:p>
    <w:p w14:paraId="0DF34074" w14:textId="002FE794" w:rsidR="00260452" w:rsidRPr="00260452" w:rsidRDefault="00530208" w:rsidP="00260452">
      <w:pPr>
        <w:rPr>
          <w:lang w:val="en-US" w:eastAsia="nl-BE"/>
        </w:rPr>
      </w:pPr>
      <w:r w:rsidRPr="00260452">
        <w:rPr>
          <w:b/>
          <w:bCs/>
          <w:lang w:val="en-US" w:eastAsia="nl-BE"/>
        </w:rPr>
        <w:lastRenderedPageBreak/>
        <w:t xml:space="preserve">show spanning-tree </w:t>
      </w:r>
      <w:proofErr w:type="spellStart"/>
      <w:r w:rsidRPr="00260452">
        <w:rPr>
          <w:b/>
          <w:bCs/>
          <w:lang w:val="en-US" w:eastAsia="nl-BE"/>
        </w:rPr>
        <w:t>vlan</w:t>
      </w:r>
      <w:proofErr w:type="spellEnd"/>
      <w:r w:rsidRPr="00260452">
        <w:rPr>
          <w:b/>
          <w:bCs/>
          <w:lang w:val="en-US" w:eastAsia="nl-BE"/>
        </w:rPr>
        <w:t xml:space="preserve"> 10 detail</w:t>
      </w:r>
      <w:r w:rsidR="00260452">
        <w:rPr>
          <w:lang w:val="en-US" w:eastAsia="nl-BE"/>
        </w:rPr>
        <w:br/>
      </w:r>
      <w:r w:rsidR="00260452" w:rsidRPr="00260452">
        <w:rPr>
          <w:noProof/>
          <w:lang w:val="en-US" w:eastAsia="nl-BE"/>
        </w:rPr>
        <w:drawing>
          <wp:inline distT="0" distB="0" distL="0" distR="0" wp14:anchorId="2E6BA44A" wp14:editId="62118F15">
            <wp:extent cx="5759450" cy="6162040"/>
            <wp:effectExtent l="0" t="0" r="0" b="0"/>
            <wp:docPr id="8738285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8598" name=""/>
                    <pic:cNvPicPr/>
                  </pic:nvPicPr>
                  <pic:blipFill>
                    <a:blip r:embed="rId39"/>
                    <a:stretch>
                      <a:fillRect/>
                    </a:stretch>
                  </pic:blipFill>
                  <pic:spPr>
                    <a:xfrm>
                      <a:off x="0" y="0"/>
                      <a:ext cx="5759450" cy="6162040"/>
                    </a:xfrm>
                    <a:prstGeom prst="rect">
                      <a:avLst/>
                    </a:prstGeom>
                  </pic:spPr>
                </pic:pic>
              </a:graphicData>
            </a:graphic>
          </wp:inline>
        </w:drawing>
      </w:r>
      <w:r w:rsidR="00260452">
        <w:rPr>
          <w:lang w:val="en-US" w:eastAsia="nl-BE"/>
        </w:rPr>
        <w:br/>
      </w:r>
      <w:r w:rsidR="00260452" w:rsidRPr="00260452">
        <w:rPr>
          <w:noProof/>
          <w:lang w:val="en-US" w:eastAsia="nl-BE"/>
        </w:rPr>
        <w:lastRenderedPageBreak/>
        <w:drawing>
          <wp:inline distT="0" distB="0" distL="0" distR="0" wp14:anchorId="0DBFB0EE" wp14:editId="01499D9B">
            <wp:extent cx="5759450" cy="6261100"/>
            <wp:effectExtent l="0" t="0" r="0" b="6350"/>
            <wp:docPr id="1183874686"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6261100"/>
                    </a:xfrm>
                    <a:prstGeom prst="rect">
                      <a:avLst/>
                    </a:prstGeom>
                    <a:noFill/>
                    <a:ln>
                      <a:noFill/>
                    </a:ln>
                  </pic:spPr>
                </pic:pic>
              </a:graphicData>
            </a:graphic>
          </wp:inline>
        </w:drawing>
      </w:r>
    </w:p>
    <w:p w14:paraId="64860DFF" w14:textId="47FC5923" w:rsidR="00530208" w:rsidRDefault="00530208" w:rsidP="00530208">
      <w:pPr>
        <w:rPr>
          <w:lang w:val="en-US" w:eastAsia="nl-BE"/>
        </w:rPr>
      </w:pPr>
    </w:p>
    <w:p w14:paraId="634153BB" w14:textId="77777777" w:rsidR="00EE6F23" w:rsidRPr="00530208" w:rsidRDefault="00EE6F23" w:rsidP="00530208">
      <w:pPr>
        <w:rPr>
          <w:lang w:val="en-US" w:eastAsia="nl-BE"/>
        </w:rPr>
      </w:pPr>
    </w:p>
    <w:p w14:paraId="62B1CD88" w14:textId="6058BDDD" w:rsidR="00534613" w:rsidRDefault="00534613" w:rsidP="00534613">
      <w:pPr>
        <w:pStyle w:val="Kop1"/>
      </w:pPr>
      <w:r>
        <w:lastRenderedPageBreak/>
        <w:t>Fase 4</w:t>
      </w:r>
      <w:r w:rsidR="00FE1762">
        <w:t>:</w:t>
      </w:r>
      <w:r w:rsidR="00EE6F23">
        <w:t xml:space="preserve"> </w:t>
      </w:r>
      <w:proofErr w:type="spellStart"/>
      <w:r w:rsidR="00ED160B">
        <w:t>Add</w:t>
      </w:r>
      <w:proofErr w:type="spellEnd"/>
      <w:r w:rsidR="00ED160B">
        <w:t xml:space="preserve"> </w:t>
      </w:r>
      <w:proofErr w:type="spellStart"/>
      <w:r w:rsidR="00ED160B">
        <w:t>static</w:t>
      </w:r>
      <w:proofErr w:type="spellEnd"/>
      <w:r w:rsidR="00ED160B">
        <w:t xml:space="preserve"> routing</w:t>
      </w:r>
    </w:p>
    <w:p w14:paraId="31DDA95D" w14:textId="02D5C51E" w:rsidR="00EE6F23" w:rsidRDefault="00EE6F23" w:rsidP="00EE6F23">
      <w:pPr>
        <w:pStyle w:val="Kop2"/>
      </w:pPr>
      <w:r>
        <w:t>Doel</w:t>
      </w:r>
    </w:p>
    <w:p w14:paraId="06AFD8CD" w14:textId="1257A1F7" w:rsidR="00EE6F23" w:rsidRPr="00EE6F23" w:rsidRDefault="00EE6F23" w:rsidP="00EE6F23">
      <w:pPr>
        <w:rPr>
          <w:lang w:val="nl-NL" w:eastAsia="nl-BE"/>
        </w:rPr>
      </w:pPr>
      <w:r>
        <w:rPr>
          <w:lang w:val="nl-NL" w:eastAsia="nl-BE"/>
        </w:rPr>
        <w:t xml:space="preserve">In fase 4 gaan we </w:t>
      </w:r>
      <w:r w:rsidR="000706C2">
        <w:rPr>
          <w:lang w:val="nl-NL" w:eastAsia="nl-BE"/>
        </w:rPr>
        <w:t xml:space="preserve">ervoor zorgen dat onze routers en </w:t>
      </w:r>
      <w:proofErr w:type="spellStart"/>
      <w:r w:rsidR="000706C2">
        <w:rPr>
          <w:lang w:val="nl-NL" w:eastAsia="nl-BE"/>
        </w:rPr>
        <w:t>Layer</w:t>
      </w:r>
      <w:proofErr w:type="spellEnd"/>
      <w:r w:rsidR="000706C2">
        <w:rPr>
          <w:lang w:val="nl-NL" w:eastAsia="nl-BE"/>
        </w:rPr>
        <w:t xml:space="preserve"> 3-switchen weten via welk pad ze het verkeer naar andere delen van het netwerk moeten sturen met behulp van statische routing.</w:t>
      </w:r>
    </w:p>
    <w:p w14:paraId="32C9A0A3" w14:textId="118767A7" w:rsidR="00EE6F23" w:rsidRDefault="00EE6F23" w:rsidP="00EE6F23">
      <w:pPr>
        <w:pStyle w:val="Kop2"/>
      </w:pPr>
      <w:proofErr w:type="spellStart"/>
      <w:r>
        <w:t>Static</w:t>
      </w:r>
      <w:proofErr w:type="spellEnd"/>
      <w:r>
        <w:t xml:space="preserve"> routing</w:t>
      </w:r>
    </w:p>
    <w:p w14:paraId="57D92E4C" w14:textId="0FA434C9"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 xml:space="preserve">netwerk dat als verbinding tussen beide locaties fungeert. Om ervoor te zorgen dat Brussel met New York kan communiceren en omgekeerd, moeten we </w:t>
      </w:r>
      <w:proofErr w:type="spellStart"/>
      <w:r w:rsidRPr="00AB7A7F">
        <w:rPr>
          <w:lang w:val="nl-NL" w:eastAsia="nl-BE"/>
        </w:rPr>
        <w:t>static</w:t>
      </w:r>
      <w:proofErr w:type="spellEnd"/>
      <w:r w:rsidRPr="00AB7A7F">
        <w:rPr>
          <w:lang w:val="nl-NL" w:eastAsia="nl-BE"/>
        </w:rPr>
        <w:t xml:space="preserve"> routing toepassen. Dit houdt in dat we de routers manueel aangeven hoe het dataverkeer moet lopen door vaste routeringen te configureren. Binnen elk</w:t>
      </w:r>
      <w:r w:rsidR="006744D8">
        <w:rPr>
          <w:lang w:val="nl-NL" w:eastAsia="nl-BE"/>
        </w:rPr>
        <w:t>e</w:t>
      </w:r>
      <w:r w:rsidRPr="00AB7A7F">
        <w:rPr>
          <w:lang w:val="nl-NL" w:eastAsia="nl-BE"/>
        </w:rPr>
        <w:t xml:space="preserve">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 xml:space="preserve">hop lopen of moet de router eerst ARP gebruiken om te bepalen welk pad exact gevolgd moet worden. Om dergelijke onduidelijkheden te voorkomen maken we gebruik van </w:t>
      </w:r>
      <w:proofErr w:type="spellStart"/>
      <w:r w:rsidRPr="00AB7A7F">
        <w:rPr>
          <w:lang w:val="nl-NL" w:eastAsia="nl-BE"/>
        </w:rPr>
        <w:t>Fully</w:t>
      </w:r>
      <w:proofErr w:type="spellEnd"/>
      <w:r w:rsidRPr="00AB7A7F">
        <w:rPr>
          <w:lang w:val="nl-NL" w:eastAsia="nl-BE"/>
        </w:rPr>
        <w:t xml:space="preserve"> </w:t>
      </w:r>
      <w:proofErr w:type="spellStart"/>
      <w:r w:rsidRPr="00AB7A7F">
        <w:rPr>
          <w:lang w:val="nl-NL" w:eastAsia="nl-BE"/>
        </w:rPr>
        <w:t>Specified</w:t>
      </w:r>
      <w:proofErr w:type="spellEnd"/>
      <w:r w:rsidRPr="00AB7A7F">
        <w:rPr>
          <w:lang w:val="nl-NL" w:eastAsia="nl-BE"/>
        </w:rPr>
        <w:t xml:space="preserve"> </w:t>
      </w:r>
      <w:proofErr w:type="spellStart"/>
      <w:r w:rsidRPr="00AB7A7F">
        <w:rPr>
          <w:lang w:val="nl-NL" w:eastAsia="nl-BE"/>
        </w:rPr>
        <w:t>Static</w:t>
      </w:r>
      <w:proofErr w:type="spellEnd"/>
      <w:r w:rsidRPr="00AB7A7F">
        <w:rPr>
          <w:lang w:val="nl-NL" w:eastAsia="nl-BE"/>
        </w:rPr>
        <w:t xml:space="preserve">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r>
        <w:t>Testplan</w:t>
      </w:r>
    </w:p>
    <w:p w14:paraId="346411FD" w14:textId="77777777" w:rsidR="009D7138" w:rsidRDefault="009D7138" w:rsidP="009A1BA4">
      <w:pPr>
        <w:spacing w:after="0"/>
        <w:rPr>
          <w:lang w:val="en-US"/>
        </w:rPr>
      </w:pPr>
      <w:r w:rsidRPr="009D7138">
        <w:rPr>
          <w:b/>
          <w:bCs/>
          <w:lang w:val="en-US"/>
        </w:rPr>
        <w:t>Test 1</w:t>
      </w:r>
      <w:r w:rsidRPr="009D7138">
        <w:rPr>
          <w:lang w:val="en-US"/>
        </w:rPr>
        <w:t xml:space="preserve">: </w:t>
      </w:r>
      <w:r>
        <w:rPr>
          <w:lang w:val="en-US"/>
        </w:rPr>
        <w:t xml:space="preserve">Static routes </w:t>
      </w:r>
      <w:proofErr w:type="spellStart"/>
      <w:r>
        <w:rPr>
          <w:lang w:val="en-US"/>
        </w:rPr>
        <w:t>en</w:t>
      </w:r>
      <w:proofErr w:type="spellEnd"/>
      <w:r>
        <w:rPr>
          <w:lang w:val="en-US"/>
        </w:rPr>
        <w:t xml:space="preserve"> default route </w:t>
      </w:r>
      <w:proofErr w:type="spellStart"/>
      <w:r>
        <w:rPr>
          <w:lang w:val="en-US"/>
        </w:rPr>
        <w:t>controleren</w:t>
      </w:r>
      <w:proofErr w:type="spellEnd"/>
      <w:r>
        <w:rPr>
          <w:lang w:val="en-US"/>
        </w:rPr>
        <w:br/>
        <w:t xml:space="preserve">Commando: show </w:t>
      </w:r>
      <w:proofErr w:type="spellStart"/>
      <w:r>
        <w:rPr>
          <w:lang w:val="en-US"/>
        </w:rPr>
        <w:t>ip</w:t>
      </w:r>
      <w:proofErr w:type="spellEnd"/>
      <w:r>
        <w:rPr>
          <w:lang w:val="en-US"/>
        </w:rPr>
        <w:t xml:space="preserve"> route</w:t>
      </w:r>
    </w:p>
    <w:p w14:paraId="0BDD9976" w14:textId="77777777" w:rsidR="00622555" w:rsidRDefault="00622555" w:rsidP="009A1BA4">
      <w:pPr>
        <w:spacing w:after="0"/>
        <w:rPr>
          <w:lang w:val="en-US"/>
        </w:rPr>
      </w:pPr>
    </w:p>
    <w:p w14:paraId="382F187A" w14:textId="62CF4F99" w:rsidR="009D7138" w:rsidRDefault="00622555" w:rsidP="009A1BA4">
      <w:pPr>
        <w:spacing w:after="0"/>
        <w:rPr>
          <w:lang w:val="en-US"/>
        </w:rPr>
      </w:pPr>
      <w:r>
        <w:rPr>
          <w:lang w:val="en-US"/>
        </w:rPr>
        <w:t>CS2_BRU</w:t>
      </w:r>
    </w:p>
    <w:p w14:paraId="46510771" w14:textId="4F1F3CE9" w:rsidR="00622555" w:rsidRDefault="00622555" w:rsidP="00622555">
      <w:pPr>
        <w:spacing w:after="0"/>
        <w:rPr>
          <w:lang w:val="en-US"/>
        </w:rPr>
      </w:pPr>
      <w:r w:rsidRPr="00622555">
        <w:rPr>
          <w:noProof/>
          <w:lang w:val="en-US"/>
        </w:rPr>
        <w:drawing>
          <wp:inline distT="0" distB="0" distL="0" distR="0" wp14:anchorId="287FB50A" wp14:editId="53E973F4">
            <wp:extent cx="4411980" cy="3069901"/>
            <wp:effectExtent l="0" t="0" r="7620" b="0"/>
            <wp:docPr id="1880262597"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3635" cy="3078011"/>
                    </a:xfrm>
                    <a:prstGeom prst="rect">
                      <a:avLst/>
                    </a:prstGeom>
                    <a:noFill/>
                    <a:ln>
                      <a:noFill/>
                    </a:ln>
                  </pic:spPr>
                </pic:pic>
              </a:graphicData>
            </a:graphic>
          </wp:inline>
        </w:drawing>
      </w:r>
    </w:p>
    <w:p w14:paraId="34FAB67D" w14:textId="427B40EB" w:rsidR="00622555" w:rsidRDefault="00622555" w:rsidP="00622555">
      <w:pPr>
        <w:spacing w:after="0"/>
        <w:rPr>
          <w:lang w:val="en-US"/>
        </w:rPr>
      </w:pPr>
      <w:r>
        <w:rPr>
          <w:lang w:val="en-US"/>
        </w:rPr>
        <w:lastRenderedPageBreak/>
        <w:t>CS1_BRU</w:t>
      </w:r>
      <w:r>
        <w:rPr>
          <w:lang w:val="en-US"/>
        </w:rPr>
        <w:br/>
      </w:r>
      <w:r w:rsidRPr="00622555">
        <w:rPr>
          <w:noProof/>
          <w:lang w:val="en-US"/>
        </w:rPr>
        <w:drawing>
          <wp:inline distT="0" distB="0" distL="0" distR="0" wp14:anchorId="63970DD6" wp14:editId="39DFEF4F">
            <wp:extent cx="4373880" cy="3082452"/>
            <wp:effectExtent l="0" t="0" r="7620" b="3810"/>
            <wp:docPr id="1526675478"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0425" cy="3087064"/>
                    </a:xfrm>
                    <a:prstGeom prst="rect">
                      <a:avLst/>
                    </a:prstGeom>
                    <a:noFill/>
                    <a:ln>
                      <a:noFill/>
                    </a:ln>
                  </pic:spPr>
                </pic:pic>
              </a:graphicData>
            </a:graphic>
          </wp:inline>
        </w:drawing>
      </w:r>
    </w:p>
    <w:p w14:paraId="341FE40E" w14:textId="77777777" w:rsidR="00622555" w:rsidRDefault="00622555" w:rsidP="00622555">
      <w:pPr>
        <w:spacing w:after="0"/>
        <w:rPr>
          <w:lang w:val="en-US"/>
        </w:rPr>
      </w:pPr>
    </w:p>
    <w:p w14:paraId="7310B8D4" w14:textId="7FE09CA2" w:rsidR="00622555" w:rsidRDefault="00622555" w:rsidP="00622555">
      <w:pPr>
        <w:spacing w:after="0"/>
        <w:rPr>
          <w:lang w:val="en-US"/>
        </w:rPr>
      </w:pPr>
      <w:r>
        <w:rPr>
          <w:lang w:val="en-US"/>
        </w:rPr>
        <w:t>WAN Router (</w:t>
      </w:r>
      <w:proofErr w:type="spellStart"/>
      <w:r>
        <w:rPr>
          <w:lang w:val="en-US"/>
        </w:rPr>
        <w:t>R_Provider</w:t>
      </w:r>
      <w:proofErr w:type="spellEnd"/>
      <w:r>
        <w:rPr>
          <w:lang w:val="en-US"/>
        </w:rPr>
        <w:t>)</w:t>
      </w:r>
      <w:r>
        <w:rPr>
          <w:lang w:val="en-US"/>
        </w:rPr>
        <w:br/>
      </w:r>
      <w:r w:rsidRPr="00622555">
        <w:rPr>
          <w:noProof/>
          <w:lang w:val="en-US"/>
        </w:rPr>
        <w:drawing>
          <wp:inline distT="0" distB="0" distL="0" distR="0" wp14:anchorId="364AEA71" wp14:editId="2136D4A0">
            <wp:extent cx="4373880" cy="3625450"/>
            <wp:effectExtent l="0" t="0" r="7620" b="0"/>
            <wp:docPr id="38769307"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3485" cy="3633412"/>
                    </a:xfrm>
                    <a:prstGeom prst="rect">
                      <a:avLst/>
                    </a:prstGeom>
                    <a:noFill/>
                    <a:ln>
                      <a:noFill/>
                    </a:ln>
                  </pic:spPr>
                </pic:pic>
              </a:graphicData>
            </a:graphic>
          </wp:inline>
        </w:drawing>
      </w:r>
    </w:p>
    <w:p w14:paraId="281BFFEC" w14:textId="5535D5ED" w:rsidR="00622555" w:rsidRDefault="00622555">
      <w:pPr>
        <w:spacing w:after="0"/>
        <w:rPr>
          <w:lang w:val="en-US"/>
        </w:rPr>
      </w:pPr>
      <w:r>
        <w:rPr>
          <w:lang w:val="en-US"/>
        </w:rPr>
        <w:br w:type="page"/>
      </w:r>
    </w:p>
    <w:p w14:paraId="2E112E5E" w14:textId="1CEFA13D" w:rsidR="00622555" w:rsidRPr="00622555" w:rsidRDefault="00622555" w:rsidP="00622555">
      <w:pPr>
        <w:spacing w:after="0"/>
        <w:rPr>
          <w:lang w:val="en-US"/>
        </w:rPr>
      </w:pPr>
      <w:r>
        <w:rPr>
          <w:lang w:val="en-US"/>
        </w:rPr>
        <w:lastRenderedPageBreak/>
        <w:t>R2_NY</w:t>
      </w:r>
      <w:r>
        <w:rPr>
          <w:lang w:val="en-US"/>
        </w:rPr>
        <w:br/>
      </w:r>
      <w:r w:rsidRPr="00622555">
        <w:rPr>
          <w:noProof/>
          <w:lang w:val="en-US"/>
        </w:rPr>
        <w:drawing>
          <wp:inline distT="0" distB="0" distL="0" distR="0" wp14:anchorId="4BB3069A" wp14:editId="2FEF9A86">
            <wp:extent cx="4282440" cy="3653531"/>
            <wp:effectExtent l="0" t="0" r="3810" b="4445"/>
            <wp:docPr id="256479880"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7932" cy="3658216"/>
                    </a:xfrm>
                    <a:prstGeom prst="rect">
                      <a:avLst/>
                    </a:prstGeom>
                    <a:noFill/>
                    <a:ln>
                      <a:noFill/>
                    </a:ln>
                  </pic:spPr>
                </pic:pic>
              </a:graphicData>
            </a:graphic>
          </wp:inline>
        </w:drawing>
      </w:r>
    </w:p>
    <w:p w14:paraId="0D5CD319" w14:textId="642C9F9E" w:rsidR="00622555" w:rsidRDefault="00622555" w:rsidP="00622555">
      <w:pPr>
        <w:spacing w:after="0"/>
        <w:rPr>
          <w:lang w:val="en-US"/>
        </w:rPr>
      </w:pPr>
    </w:p>
    <w:p w14:paraId="1B40ED46" w14:textId="227F3C78" w:rsidR="00622555" w:rsidRPr="00622555" w:rsidRDefault="00622555" w:rsidP="00622555">
      <w:pPr>
        <w:spacing w:after="0"/>
        <w:rPr>
          <w:lang w:val="en-US"/>
        </w:rPr>
      </w:pPr>
      <w:r>
        <w:rPr>
          <w:lang w:val="en-US"/>
        </w:rPr>
        <w:t>R1_NY</w:t>
      </w:r>
      <w:r>
        <w:rPr>
          <w:lang w:val="en-US"/>
        </w:rPr>
        <w:br/>
      </w:r>
      <w:r w:rsidRPr="00622555">
        <w:rPr>
          <w:noProof/>
          <w:lang w:val="en-US"/>
        </w:rPr>
        <w:drawing>
          <wp:inline distT="0" distB="0" distL="0" distR="0" wp14:anchorId="3432C875" wp14:editId="150D56B4">
            <wp:extent cx="4328160" cy="3544607"/>
            <wp:effectExtent l="0" t="0" r="0" b="0"/>
            <wp:docPr id="1571850193"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6800" cy="3551683"/>
                    </a:xfrm>
                    <a:prstGeom prst="rect">
                      <a:avLst/>
                    </a:prstGeom>
                    <a:noFill/>
                    <a:ln>
                      <a:noFill/>
                    </a:ln>
                  </pic:spPr>
                </pic:pic>
              </a:graphicData>
            </a:graphic>
          </wp:inline>
        </w:drawing>
      </w:r>
    </w:p>
    <w:p w14:paraId="445D4119" w14:textId="24DB55D2" w:rsidR="00622555" w:rsidRPr="00622555" w:rsidRDefault="00622555" w:rsidP="00622555">
      <w:pPr>
        <w:spacing w:after="0"/>
        <w:rPr>
          <w:lang w:val="en-US"/>
        </w:rPr>
      </w:pPr>
    </w:p>
    <w:p w14:paraId="38870AB3" w14:textId="638F9DAA" w:rsidR="00622555" w:rsidRPr="00622555" w:rsidRDefault="00622555" w:rsidP="00622555">
      <w:pPr>
        <w:spacing w:after="0"/>
        <w:rPr>
          <w:lang w:val="en-US"/>
        </w:rPr>
      </w:pPr>
    </w:p>
    <w:p w14:paraId="5D9566AD" w14:textId="1137BAE5" w:rsidR="00622555" w:rsidRPr="00622555" w:rsidRDefault="00622555" w:rsidP="00622555">
      <w:pPr>
        <w:spacing w:after="0"/>
        <w:rPr>
          <w:lang w:val="en-US"/>
        </w:rPr>
      </w:pPr>
    </w:p>
    <w:p w14:paraId="3F4CE081" w14:textId="4F54FF96" w:rsidR="00534613" w:rsidRPr="001E69DF" w:rsidRDefault="00037162" w:rsidP="009A1BA4">
      <w:pPr>
        <w:spacing w:after="0"/>
        <w:rPr>
          <w:lang w:val="en-US"/>
        </w:rPr>
      </w:pPr>
      <w:r w:rsidRPr="009D7138">
        <w:rPr>
          <w:lang w:val="en-US"/>
        </w:rPr>
        <w:br/>
      </w:r>
      <w:r w:rsidR="00534613" w:rsidRPr="001E69DF">
        <w:rPr>
          <w:lang w:val="en-US"/>
        </w:rPr>
        <w:br w:type="page"/>
      </w:r>
    </w:p>
    <w:p w14:paraId="0BB6D452" w14:textId="46B672A3" w:rsidR="00AB7A7F" w:rsidRPr="00AD27AC" w:rsidRDefault="00706916" w:rsidP="00E85291">
      <w:pPr>
        <w:pStyle w:val="Kop1"/>
        <w:numPr>
          <w:ilvl w:val="0"/>
          <w:numId w:val="0"/>
        </w:numPr>
        <w:ind w:left="425" w:hanging="425"/>
        <w:rPr>
          <w:lang w:val="nl-BE" w:eastAsia="nl-BE"/>
        </w:rPr>
      </w:pPr>
      <w:r w:rsidRPr="00AD27AC">
        <w:rPr>
          <w:lang w:val="nl-BE" w:eastAsia="nl-BE"/>
        </w:rPr>
        <w:lastRenderedPageBreak/>
        <w:t>8</w:t>
      </w:r>
      <w:r w:rsidR="00242D9D" w:rsidRPr="00AD27AC">
        <w:rPr>
          <w:lang w:val="nl-BE" w:eastAsia="nl-BE"/>
        </w:rPr>
        <w:t xml:space="preserve">.Fase </w:t>
      </w:r>
      <w:r w:rsidRPr="00AD27AC">
        <w:rPr>
          <w:lang w:val="nl-BE" w:eastAsia="nl-BE"/>
        </w:rPr>
        <w:t>5</w:t>
      </w:r>
      <w:r w:rsidR="00FE1762" w:rsidRPr="00AD27AC">
        <w:rPr>
          <w:lang w:val="nl-BE" w:eastAsia="nl-BE"/>
        </w:rPr>
        <w:t>:</w:t>
      </w:r>
      <w:r w:rsidR="00ED160B" w:rsidRPr="00AD27AC">
        <w:rPr>
          <w:lang w:val="nl-BE" w:eastAsia="nl-BE"/>
        </w:rPr>
        <w:t xml:space="preserve"> </w:t>
      </w:r>
      <w:proofErr w:type="spellStart"/>
      <w:r w:rsidR="00ED160B" w:rsidRPr="00AD27AC">
        <w:rPr>
          <w:lang w:val="nl-BE" w:eastAsia="nl-BE"/>
        </w:rPr>
        <w:t>Build</w:t>
      </w:r>
      <w:proofErr w:type="spellEnd"/>
      <w:r w:rsidR="00ED160B" w:rsidRPr="00AD27AC">
        <w:rPr>
          <w:lang w:val="nl-BE" w:eastAsia="nl-BE"/>
        </w:rPr>
        <w:t xml:space="preserve"> single area OSPF</w:t>
      </w:r>
    </w:p>
    <w:p w14:paraId="19C6C540" w14:textId="50F2554B" w:rsidR="00E85291" w:rsidRPr="00E85291" w:rsidRDefault="00DC7495" w:rsidP="00E85291">
      <w:pPr>
        <w:rPr>
          <w:lang w:eastAsia="nl-BE"/>
        </w:rPr>
      </w:pPr>
      <w:r w:rsidRPr="00DC7495">
        <w:rPr>
          <w:rFonts w:asciiTheme="majorHAnsi" w:hAnsiTheme="majorHAnsi"/>
          <w:b/>
          <w:bCs/>
          <w:sz w:val="28"/>
          <w:szCs w:val="28"/>
          <w:lang w:eastAsia="nl-BE"/>
        </w:rPr>
        <w:t>8</w:t>
      </w:r>
      <w:r w:rsidR="00E85291" w:rsidRPr="00DC7495">
        <w:rPr>
          <w:rFonts w:asciiTheme="majorHAnsi" w:hAnsiTheme="majorHAnsi"/>
          <w:b/>
          <w:bCs/>
          <w:sz w:val="28"/>
          <w:szCs w:val="28"/>
          <w:lang w:eastAsia="nl-BE"/>
        </w:rPr>
        <w:t xml:space="preserve">.1. </w:t>
      </w:r>
      <w:r w:rsidR="00E85291" w:rsidRPr="00E85291">
        <w:rPr>
          <w:rFonts w:asciiTheme="majorHAnsi" w:hAnsiTheme="majorHAnsi"/>
          <w:b/>
          <w:bCs/>
          <w:sz w:val="28"/>
          <w:szCs w:val="28"/>
          <w:lang w:eastAsia="nl-BE"/>
        </w:rPr>
        <w:t>Doel</w:t>
      </w:r>
      <w:r w:rsidR="00E85291" w:rsidRPr="00E85291">
        <w:rPr>
          <w:lang w:eastAsia="nl-BE"/>
        </w:rPr>
        <w:br/>
      </w:r>
      <w:r w:rsidR="00556445">
        <w:rPr>
          <w:lang w:eastAsia="nl-BE"/>
        </w:rPr>
        <w:t xml:space="preserve">In fase 5 gaan we ervoor zorgen dat de routers en </w:t>
      </w:r>
      <w:proofErr w:type="spellStart"/>
      <w:r w:rsidR="00556445">
        <w:rPr>
          <w:lang w:eastAsia="nl-BE"/>
        </w:rPr>
        <w:t>Layer</w:t>
      </w:r>
      <w:proofErr w:type="spellEnd"/>
      <w:r w:rsidR="00556445">
        <w:rPr>
          <w:lang w:eastAsia="nl-BE"/>
        </w:rPr>
        <w:t xml:space="preserve"> 3-switchen automatisch routes leren door gebruik te maken van OSPF. Het voordeel hiervan is dat we minder routes manueel moeten configureren en dat het netwerk een nieuw pad berekend als er een verbinding wegvalt.</w:t>
      </w:r>
    </w:p>
    <w:p w14:paraId="1621E0EF" w14:textId="67F858E5" w:rsidR="00263515" w:rsidRPr="00263515" w:rsidRDefault="00DC7495" w:rsidP="00263515">
      <w:pPr>
        <w:rPr>
          <w:szCs w:val="19"/>
        </w:rPr>
      </w:pPr>
      <w:r>
        <w:rPr>
          <w:rFonts w:asciiTheme="majorHAnsi" w:hAnsiTheme="majorHAnsi"/>
          <w:b/>
          <w:bCs/>
          <w:sz w:val="28"/>
          <w:szCs w:val="28"/>
          <w:lang w:eastAsia="nl-BE"/>
        </w:rPr>
        <w:t>8</w:t>
      </w:r>
      <w:r w:rsidR="00E85291" w:rsidRPr="009F16DC">
        <w:rPr>
          <w:rFonts w:asciiTheme="majorHAnsi" w:hAnsiTheme="majorHAnsi"/>
          <w:b/>
          <w:bCs/>
          <w:sz w:val="28"/>
          <w:szCs w:val="28"/>
          <w:lang w:eastAsia="nl-BE"/>
        </w:rPr>
        <w:t>.</w:t>
      </w:r>
      <w:r w:rsidR="009F16DC" w:rsidRPr="009F16DC">
        <w:rPr>
          <w:rFonts w:asciiTheme="majorHAnsi" w:hAnsiTheme="majorHAnsi"/>
          <w:b/>
          <w:bCs/>
          <w:sz w:val="28"/>
          <w:szCs w:val="28"/>
          <w:lang w:eastAsia="nl-BE"/>
        </w:rPr>
        <w:t>2 OSPF</w:t>
      </w:r>
      <w:r w:rsidR="009F16DC" w:rsidRPr="009F16DC">
        <w:rPr>
          <w:rFonts w:asciiTheme="majorHAnsi" w:hAnsiTheme="majorHAnsi"/>
          <w:b/>
          <w:bCs/>
          <w:sz w:val="28"/>
          <w:szCs w:val="28"/>
          <w:lang w:eastAsia="nl-BE"/>
        </w:rPr>
        <w:br/>
      </w:r>
      <w:proofErr w:type="spellStart"/>
      <w:r w:rsidR="00263515" w:rsidRPr="00263515">
        <w:rPr>
          <w:szCs w:val="19"/>
        </w:rPr>
        <w:t>OSPF</w:t>
      </w:r>
      <w:proofErr w:type="spellEnd"/>
      <w:r w:rsidR="00263515" w:rsidRPr="00263515">
        <w:rPr>
          <w:szCs w:val="19"/>
        </w:rPr>
        <w:t xml:space="preserve"> (Open </w:t>
      </w:r>
      <w:proofErr w:type="spellStart"/>
      <w:r w:rsidR="00263515" w:rsidRPr="00263515">
        <w:rPr>
          <w:szCs w:val="19"/>
        </w:rPr>
        <w:t>Shortest</w:t>
      </w:r>
      <w:proofErr w:type="spellEnd"/>
      <w:r w:rsidR="00263515" w:rsidRPr="00263515">
        <w:rPr>
          <w:szCs w:val="19"/>
        </w:rPr>
        <w:t xml:space="preserve"> </w:t>
      </w:r>
      <w:proofErr w:type="spellStart"/>
      <w:r w:rsidR="00263515" w:rsidRPr="00263515">
        <w:rPr>
          <w:szCs w:val="19"/>
        </w:rPr>
        <w:t>Path</w:t>
      </w:r>
      <w:proofErr w:type="spellEnd"/>
      <w:r w:rsidR="00263515" w:rsidRPr="00263515">
        <w:rPr>
          <w:szCs w:val="19"/>
        </w:rPr>
        <w:t xml:space="preserve"> First) is een dynamisch routingprotocol waarbij routers en </w:t>
      </w:r>
      <w:proofErr w:type="spellStart"/>
      <w:r w:rsidR="00263515" w:rsidRPr="00263515">
        <w:rPr>
          <w:szCs w:val="19"/>
        </w:rPr>
        <w:t>Layer</w:t>
      </w:r>
      <w:proofErr w:type="spellEnd"/>
      <w:r w:rsidR="00263515" w:rsidRPr="00263515">
        <w:rPr>
          <w:szCs w:val="19"/>
        </w:rPr>
        <w:t xml:space="preserve"> 3-toestellen informatie uitwisselen over de netwerken die ze kennen. OSPF werkt door automatisch omliggende routers (“buren”) te ontdekken via </w:t>
      </w:r>
      <w:proofErr w:type="spellStart"/>
      <w:r w:rsidR="00263515" w:rsidRPr="00263515">
        <w:rPr>
          <w:szCs w:val="19"/>
        </w:rPr>
        <w:t>Hello</w:t>
      </w:r>
      <w:proofErr w:type="spellEnd"/>
      <w:r w:rsidR="00263515" w:rsidRPr="00263515">
        <w:rPr>
          <w:szCs w:val="19"/>
        </w:rPr>
        <w:t>-pakketten. Wanneer een ander toestel zo’n pakket ontvangt en de instellingen overeenkomen, herkennen de toestellen elkaar als buren en kunnen ze routinginformatie uitwisselen.</w:t>
      </w:r>
    </w:p>
    <w:p w14:paraId="2CBEF04A" w14:textId="77777777" w:rsidR="00263515" w:rsidRPr="00263515" w:rsidRDefault="00263515" w:rsidP="00263515">
      <w:pPr>
        <w:rPr>
          <w:szCs w:val="19"/>
          <w:lang w:eastAsia="nl-BE"/>
        </w:rPr>
      </w:pPr>
      <w:r w:rsidRPr="00263515">
        <w:rPr>
          <w:szCs w:val="19"/>
          <w:lang w:eastAsia="nl-BE"/>
        </w:rPr>
        <w:t>Het voordeel van OSPF is dat we minder routes manueel moeten configureren en dat het netwerk automatisch een nieuw pad berekent wanneer er een verbinding wegvalt.</w:t>
      </w:r>
    </w:p>
    <w:p w14:paraId="34151AF4" w14:textId="77777777" w:rsidR="00263515" w:rsidRPr="00263515" w:rsidRDefault="00263515" w:rsidP="00263515">
      <w:pPr>
        <w:rPr>
          <w:szCs w:val="19"/>
          <w:lang w:eastAsia="nl-BE"/>
        </w:rPr>
      </w:pPr>
      <w:r w:rsidRPr="00263515">
        <w:rPr>
          <w:szCs w:val="19"/>
          <w:lang w:eastAsia="nl-BE"/>
        </w:rPr>
        <w:t>In onze opstelling maken we gebruik van Single Area OSPF. Dit betekent dat alle toestellen zich in dezelfde OSPF-area bevinden, namelijk Area 0.</w:t>
      </w:r>
    </w:p>
    <w:p w14:paraId="28B7D4D7" w14:textId="5E99585D" w:rsidR="00263515" w:rsidRPr="00263515" w:rsidRDefault="00263515" w:rsidP="00263515">
      <w:pPr>
        <w:rPr>
          <w:szCs w:val="19"/>
          <w:lang w:eastAsia="nl-BE"/>
        </w:rPr>
      </w:pPr>
      <w:r w:rsidRPr="00263515">
        <w:rPr>
          <w:szCs w:val="19"/>
          <w:lang w:eastAsia="nl-BE"/>
        </w:rPr>
        <w:t>In New York hebben we OSPF geconfigureerd op onze routers R1_NY</w:t>
      </w:r>
      <w:r w:rsidR="00AD27AC">
        <w:rPr>
          <w:szCs w:val="19"/>
          <w:lang w:eastAsia="nl-BE"/>
        </w:rPr>
        <w:t xml:space="preserve"> en </w:t>
      </w:r>
      <w:r w:rsidRPr="00263515">
        <w:rPr>
          <w:szCs w:val="19"/>
          <w:lang w:eastAsia="nl-BE"/>
        </w:rPr>
        <w:t>R2_NY</w:t>
      </w:r>
      <w:r w:rsidR="0086051C">
        <w:rPr>
          <w:szCs w:val="19"/>
          <w:lang w:eastAsia="nl-BE"/>
        </w:rPr>
        <w:t xml:space="preserve">. Deze </w:t>
      </w:r>
      <w:r w:rsidRPr="00263515">
        <w:rPr>
          <w:szCs w:val="19"/>
          <w:lang w:eastAsia="nl-BE"/>
        </w:rPr>
        <w:t xml:space="preserve">toestellen </w:t>
      </w:r>
      <w:r w:rsidR="0086051C">
        <w:rPr>
          <w:szCs w:val="19"/>
          <w:lang w:eastAsia="nl-BE"/>
        </w:rPr>
        <w:t>worden buren</w:t>
      </w:r>
      <w:r w:rsidRPr="00263515">
        <w:rPr>
          <w:szCs w:val="19"/>
          <w:lang w:eastAsia="nl-BE"/>
        </w:rPr>
        <w:t xml:space="preserve"> en wisselen routinginformatie uit.</w:t>
      </w:r>
    </w:p>
    <w:p w14:paraId="2F6CF98C" w14:textId="3BDFC9A4" w:rsidR="00263515" w:rsidRPr="00263515" w:rsidRDefault="00263515" w:rsidP="00263515">
      <w:pPr>
        <w:rPr>
          <w:szCs w:val="19"/>
          <w:lang w:eastAsia="nl-BE"/>
        </w:rPr>
      </w:pPr>
      <w:r w:rsidRPr="00263515">
        <w:rPr>
          <w:szCs w:val="19"/>
          <w:lang w:eastAsia="nl-BE"/>
        </w:rPr>
        <w:t xml:space="preserve">In Brussel hebben we OSPF geconfigureerd op onze twee </w:t>
      </w:r>
      <w:proofErr w:type="spellStart"/>
      <w:r w:rsidRPr="00263515">
        <w:rPr>
          <w:szCs w:val="19"/>
          <w:lang w:eastAsia="nl-BE"/>
        </w:rPr>
        <w:t>core</w:t>
      </w:r>
      <w:proofErr w:type="spellEnd"/>
      <w:r w:rsidRPr="00263515">
        <w:rPr>
          <w:szCs w:val="19"/>
          <w:lang w:eastAsia="nl-BE"/>
        </w:rPr>
        <w:t xml:space="preserve"> switches</w:t>
      </w:r>
      <w:r w:rsidR="0086051C">
        <w:rPr>
          <w:szCs w:val="19"/>
          <w:lang w:eastAsia="nl-BE"/>
        </w:rPr>
        <w:t>. Deze worden ook buren en wisselen hun informatie uit.</w:t>
      </w:r>
    </w:p>
    <w:p w14:paraId="3729BA67" w14:textId="0A869630" w:rsidR="00232CA1" w:rsidRPr="00232CA1" w:rsidRDefault="00232CA1" w:rsidP="00232CA1">
      <w:pPr>
        <w:rPr>
          <w:lang w:eastAsia="nl-BE"/>
        </w:rPr>
      </w:pPr>
      <w:r w:rsidRPr="00232CA1">
        <w:rPr>
          <w:lang w:eastAsia="nl-BE"/>
        </w:rPr>
        <w:t xml:space="preserve">Daarnaast </w:t>
      </w:r>
      <w:r>
        <w:rPr>
          <w:lang w:eastAsia="nl-BE"/>
        </w:rPr>
        <w:t xml:space="preserve">hebben we </w:t>
      </w:r>
      <w:r w:rsidRPr="00232CA1">
        <w:rPr>
          <w:lang w:eastAsia="nl-BE"/>
        </w:rPr>
        <w:t>ook een default route (0.0.0.0/0) g</w:t>
      </w:r>
      <w:r>
        <w:rPr>
          <w:lang w:eastAsia="nl-BE"/>
        </w:rPr>
        <w:t>econfigureerd</w:t>
      </w:r>
      <w:r w:rsidRPr="00232CA1">
        <w:rPr>
          <w:lang w:eastAsia="nl-BE"/>
        </w:rPr>
        <w:t>. D</w:t>
      </w:r>
      <w:r>
        <w:rPr>
          <w:lang w:eastAsia="nl-BE"/>
        </w:rPr>
        <w:t>it</w:t>
      </w:r>
      <w:r w:rsidRPr="00232CA1">
        <w:rPr>
          <w:lang w:eastAsia="nl-BE"/>
        </w:rPr>
        <w:t xml:space="preserve"> zorgt ervoor dat verkee</w:t>
      </w:r>
      <w:r>
        <w:rPr>
          <w:lang w:eastAsia="nl-BE"/>
        </w:rPr>
        <w:t xml:space="preserve">r dat naar een netwerk moet dat niet gekend is binnen de LAN </w:t>
      </w:r>
      <w:r w:rsidRPr="00232CA1">
        <w:rPr>
          <w:lang w:eastAsia="nl-BE"/>
        </w:rPr>
        <w:t>automatisch naar de WAN gestuurd wordt. Deze route wordt via OSPF gedeeld, zodat alle toestellen weten waar ze verkeer naartoe moeten sturen dat niet lokaal gekend is.</w:t>
      </w:r>
    </w:p>
    <w:p w14:paraId="04D21ED9" w14:textId="72FDAD51" w:rsidR="00B526C4" w:rsidRDefault="00B526C4" w:rsidP="00263515">
      <w:pPr>
        <w:rPr>
          <w:lang w:eastAsia="nl-BE"/>
        </w:rPr>
      </w:pPr>
    </w:p>
    <w:p w14:paraId="0823788A" w14:textId="77777777" w:rsidR="0054507D" w:rsidRDefault="0054507D" w:rsidP="00B526C4">
      <w:pPr>
        <w:rPr>
          <w:lang w:eastAsia="nl-BE"/>
        </w:rPr>
      </w:pPr>
    </w:p>
    <w:p w14:paraId="294D1760" w14:textId="5CC33AA6" w:rsidR="00B526C4" w:rsidRPr="00B526C4" w:rsidRDefault="00DC7495" w:rsidP="00B526C4">
      <w:pPr>
        <w:rPr>
          <w:rFonts w:asciiTheme="majorHAnsi" w:hAnsiTheme="majorHAnsi"/>
          <w:sz w:val="28"/>
          <w:szCs w:val="40"/>
          <w:lang w:eastAsia="nl-BE"/>
        </w:rPr>
      </w:pPr>
      <w:r>
        <w:rPr>
          <w:rFonts w:asciiTheme="majorHAnsi" w:hAnsiTheme="majorHAnsi"/>
          <w:b/>
          <w:bCs/>
          <w:sz w:val="28"/>
          <w:szCs w:val="40"/>
          <w:lang w:eastAsia="nl-BE"/>
        </w:rPr>
        <w:t>8</w:t>
      </w:r>
      <w:r w:rsidR="00B526C4" w:rsidRPr="00B526C4">
        <w:rPr>
          <w:rFonts w:asciiTheme="majorHAnsi" w:hAnsiTheme="majorHAnsi"/>
          <w:b/>
          <w:bCs/>
          <w:sz w:val="28"/>
          <w:szCs w:val="40"/>
          <w:lang w:eastAsia="nl-BE"/>
        </w:rPr>
        <w:t>.3 Testplan OSPF</w:t>
      </w:r>
    </w:p>
    <w:p w14:paraId="0D867C12" w14:textId="77777777" w:rsidR="00B526C4" w:rsidRPr="00B526C4" w:rsidRDefault="00B526C4" w:rsidP="00B526C4">
      <w:pPr>
        <w:rPr>
          <w:lang w:eastAsia="nl-BE"/>
        </w:rPr>
      </w:pPr>
      <w:r w:rsidRPr="00B526C4">
        <w:rPr>
          <w:lang w:eastAsia="nl-BE"/>
        </w:rPr>
        <w:t>Om te controleren of OSPF correct werkt, hebben we volgende testen uitgevoerd:</w:t>
      </w:r>
    </w:p>
    <w:p w14:paraId="238E24E8" w14:textId="077704E1" w:rsidR="00B526C4" w:rsidRPr="001E69DF" w:rsidRDefault="00B526C4" w:rsidP="00B526C4">
      <w:pPr>
        <w:rPr>
          <w:lang w:val="en-US" w:eastAsia="nl-BE"/>
        </w:rPr>
      </w:pPr>
      <w:r w:rsidRPr="00263515">
        <w:rPr>
          <w:b/>
          <w:bCs/>
          <w:lang w:eastAsia="nl-BE"/>
        </w:rPr>
        <w:t xml:space="preserve">Test 1: </w:t>
      </w:r>
      <w:r w:rsidR="00263515" w:rsidRPr="00263515">
        <w:rPr>
          <w:b/>
          <w:bCs/>
          <w:lang w:eastAsia="nl-BE"/>
        </w:rPr>
        <w:t>Kijken of</w:t>
      </w:r>
      <w:r w:rsidR="00263515">
        <w:rPr>
          <w:b/>
          <w:bCs/>
          <w:lang w:eastAsia="nl-BE"/>
        </w:rPr>
        <w:t xml:space="preserve"> de toestellen die buren zouden moeten </w:t>
      </w:r>
      <w:r w:rsidR="0063097F">
        <w:rPr>
          <w:b/>
          <w:bCs/>
          <w:lang w:eastAsia="nl-BE"/>
        </w:rPr>
        <w:t>zijn, mekaar</w:t>
      </w:r>
      <w:r w:rsidR="00263515">
        <w:rPr>
          <w:b/>
          <w:bCs/>
          <w:lang w:eastAsia="nl-BE"/>
        </w:rPr>
        <w:t xml:space="preserve"> ook daadwerkelijk zien in hun routing </w:t>
      </w:r>
      <w:proofErr w:type="spellStart"/>
      <w:r w:rsidR="00263515">
        <w:rPr>
          <w:b/>
          <w:bCs/>
          <w:lang w:eastAsia="nl-BE"/>
        </w:rPr>
        <w:t>table</w:t>
      </w:r>
      <w:proofErr w:type="spellEnd"/>
      <w:r w:rsidR="00263515">
        <w:rPr>
          <w:b/>
          <w:bCs/>
          <w:lang w:eastAsia="nl-BE"/>
        </w:rPr>
        <w:t>.</w:t>
      </w:r>
      <w:r w:rsidR="009D7138">
        <w:rPr>
          <w:lang w:eastAsia="nl-BE"/>
        </w:rPr>
        <w:br/>
      </w:r>
      <w:r w:rsidR="009D7138" w:rsidRPr="001E69DF">
        <w:rPr>
          <w:lang w:val="en-US" w:eastAsia="nl-BE"/>
        </w:rPr>
        <w:t xml:space="preserve">Commando: </w:t>
      </w:r>
      <w:r w:rsidRPr="001E69DF">
        <w:rPr>
          <w:lang w:val="en-US" w:eastAsia="nl-BE"/>
        </w:rPr>
        <w:t xml:space="preserve">show </w:t>
      </w:r>
      <w:proofErr w:type="spellStart"/>
      <w:r w:rsidRPr="001E69DF">
        <w:rPr>
          <w:lang w:val="en-US" w:eastAsia="nl-BE"/>
        </w:rPr>
        <w:t>ip</w:t>
      </w:r>
      <w:proofErr w:type="spellEnd"/>
      <w:r w:rsidRPr="001E69DF">
        <w:rPr>
          <w:lang w:val="en-US" w:eastAsia="nl-BE"/>
        </w:rPr>
        <w:t xml:space="preserve"> </w:t>
      </w:r>
      <w:proofErr w:type="spellStart"/>
      <w:r w:rsidRPr="001E69DF">
        <w:rPr>
          <w:lang w:val="en-US" w:eastAsia="nl-BE"/>
        </w:rPr>
        <w:t>ospf</w:t>
      </w:r>
      <w:proofErr w:type="spellEnd"/>
      <w:r w:rsidRPr="001E69DF">
        <w:rPr>
          <w:lang w:val="en-US" w:eastAsia="nl-BE"/>
        </w:rPr>
        <w:t xml:space="preserve"> neighbor</w:t>
      </w:r>
    </w:p>
    <w:p w14:paraId="1F2A8F5B" w14:textId="77777777" w:rsidR="00B526C4" w:rsidRDefault="00B526C4" w:rsidP="00B526C4">
      <w:pPr>
        <w:rPr>
          <w:lang w:val="en-US" w:eastAsia="nl-BE"/>
        </w:rPr>
      </w:pPr>
      <w:r w:rsidRPr="00B526C4">
        <w:rPr>
          <w:lang w:val="en-US" w:eastAsia="nl-BE"/>
        </w:rPr>
        <w:t xml:space="preserve">Controle: neighbors </w:t>
      </w:r>
      <w:proofErr w:type="spellStart"/>
      <w:r w:rsidRPr="00B526C4">
        <w:rPr>
          <w:lang w:val="en-US" w:eastAsia="nl-BE"/>
        </w:rPr>
        <w:t>moeten</w:t>
      </w:r>
      <w:proofErr w:type="spellEnd"/>
      <w:r w:rsidRPr="00B526C4">
        <w:rPr>
          <w:lang w:val="en-US" w:eastAsia="nl-BE"/>
        </w:rPr>
        <w:t xml:space="preserve"> in status FULL </w:t>
      </w:r>
      <w:proofErr w:type="spellStart"/>
      <w:r w:rsidRPr="00B526C4">
        <w:rPr>
          <w:lang w:val="en-US" w:eastAsia="nl-BE"/>
        </w:rPr>
        <w:t>staan</w:t>
      </w:r>
      <w:proofErr w:type="spellEnd"/>
    </w:p>
    <w:p w14:paraId="543B39D1" w14:textId="66EDD0D1" w:rsidR="00622555" w:rsidRPr="00622555" w:rsidRDefault="00622555" w:rsidP="00622555">
      <w:pPr>
        <w:rPr>
          <w:lang w:val="en-US" w:eastAsia="nl-BE"/>
        </w:rPr>
      </w:pPr>
      <w:r>
        <w:rPr>
          <w:lang w:val="en-US" w:eastAsia="nl-BE"/>
        </w:rPr>
        <w:t>R1_NY</w:t>
      </w:r>
      <w:r>
        <w:rPr>
          <w:lang w:val="en-US" w:eastAsia="nl-BE"/>
        </w:rPr>
        <w:br/>
      </w:r>
      <w:r w:rsidRPr="00622555">
        <w:rPr>
          <w:noProof/>
          <w:lang w:val="en-US" w:eastAsia="nl-BE"/>
        </w:rPr>
        <w:drawing>
          <wp:inline distT="0" distB="0" distL="0" distR="0" wp14:anchorId="6474144A" wp14:editId="701168C9">
            <wp:extent cx="5759450" cy="618490"/>
            <wp:effectExtent l="0" t="0" r="0" b="0"/>
            <wp:docPr id="1959057516"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9450" cy="618490"/>
                    </a:xfrm>
                    <a:prstGeom prst="rect">
                      <a:avLst/>
                    </a:prstGeom>
                    <a:noFill/>
                    <a:ln>
                      <a:noFill/>
                    </a:ln>
                  </pic:spPr>
                </pic:pic>
              </a:graphicData>
            </a:graphic>
          </wp:inline>
        </w:drawing>
      </w:r>
    </w:p>
    <w:p w14:paraId="49436DFA" w14:textId="7B2D2148" w:rsidR="00622555" w:rsidRPr="00622555" w:rsidRDefault="00622555" w:rsidP="00622555">
      <w:pPr>
        <w:rPr>
          <w:lang w:val="en-US" w:eastAsia="nl-BE"/>
        </w:rPr>
      </w:pPr>
      <w:r>
        <w:rPr>
          <w:lang w:val="en-US" w:eastAsia="nl-BE"/>
        </w:rPr>
        <w:lastRenderedPageBreak/>
        <w:t>R2_NY</w:t>
      </w:r>
      <w:r>
        <w:rPr>
          <w:lang w:val="en-US" w:eastAsia="nl-BE"/>
        </w:rPr>
        <w:br/>
      </w:r>
      <w:r w:rsidRPr="00622555">
        <w:rPr>
          <w:noProof/>
          <w:lang w:val="en-US" w:eastAsia="nl-BE"/>
        </w:rPr>
        <w:drawing>
          <wp:inline distT="0" distB="0" distL="0" distR="0" wp14:anchorId="5B78EDB0" wp14:editId="70D6CAC0">
            <wp:extent cx="5759450" cy="658495"/>
            <wp:effectExtent l="0" t="0" r="0" b="8255"/>
            <wp:docPr id="1550945406"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658495"/>
                    </a:xfrm>
                    <a:prstGeom prst="rect">
                      <a:avLst/>
                    </a:prstGeom>
                    <a:noFill/>
                    <a:ln>
                      <a:noFill/>
                    </a:ln>
                  </pic:spPr>
                </pic:pic>
              </a:graphicData>
            </a:graphic>
          </wp:inline>
        </w:drawing>
      </w:r>
    </w:p>
    <w:p w14:paraId="05EF7200" w14:textId="34BB77F7" w:rsidR="00622555" w:rsidRPr="00622555" w:rsidRDefault="00622555" w:rsidP="00622555">
      <w:pPr>
        <w:rPr>
          <w:lang w:val="en-US" w:eastAsia="nl-BE"/>
        </w:rPr>
      </w:pPr>
      <w:r>
        <w:rPr>
          <w:lang w:val="en-US" w:eastAsia="nl-BE"/>
        </w:rPr>
        <w:t>CS1_BRU</w:t>
      </w:r>
      <w:r>
        <w:rPr>
          <w:lang w:val="en-US" w:eastAsia="nl-BE"/>
        </w:rPr>
        <w:br/>
      </w:r>
      <w:r w:rsidRPr="00622555">
        <w:rPr>
          <w:noProof/>
          <w:lang w:val="en-US" w:eastAsia="nl-BE"/>
        </w:rPr>
        <w:drawing>
          <wp:inline distT="0" distB="0" distL="0" distR="0" wp14:anchorId="34679C99" wp14:editId="2B7B5011">
            <wp:extent cx="5759450" cy="568960"/>
            <wp:effectExtent l="0" t="0" r="0" b="2540"/>
            <wp:docPr id="1213661895"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299EEFCF" w14:textId="77534742" w:rsidR="00622555" w:rsidRPr="00622555" w:rsidRDefault="00622555" w:rsidP="00622555">
      <w:pPr>
        <w:rPr>
          <w:lang w:val="en-US" w:eastAsia="nl-BE"/>
        </w:rPr>
      </w:pPr>
      <w:r>
        <w:rPr>
          <w:lang w:val="en-US" w:eastAsia="nl-BE"/>
        </w:rPr>
        <w:t>CS2_BRU</w:t>
      </w:r>
      <w:r>
        <w:rPr>
          <w:lang w:val="en-US" w:eastAsia="nl-BE"/>
        </w:rPr>
        <w:br/>
      </w:r>
      <w:r w:rsidRPr="00622555">
        <w:rPr>
          <w:noProof/>
          <w:lang w:val="en-US" w:eastAsia="nl-BE"/>
        </w:rPr>
        <w:drawing>
          <wp:inline distT="0" distB="0" distL="0" distR="0" wp14:anchorId="00F3F231" wp14:editId="13A68BF1">
            <wp:extent cx="5759450" cy="568960"/>
            <wp:effectExtent l="0" t="0" r="0" b="2540"/>
            <wp:docPr id="1351623365" name="Afbeelding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307E6EF4" w14:textId="51629FE8" w:rsidR="00622555" w:rsidRPr="00B526C4" w:rsidRDefault="00622555" w:rsidP="00B526C4">
      <w:pPr>
        <w:rPr>
          <w:lang w:val="en-US" w:eastAsia="nl-BE"/>
        </w:rPr>
      </w:pPr>
    </w:p>
    <w:p w14:paraId="745C5CF1" w14:textId="0A89B6C6" w:rsidR="00B526C4" w:rsidRPr="00B526C4" w:rsidRDefault="00B526C4" w:rsidP="00B526C4">
      <w:pPr>
        <w:rPr>
          <w:lang w:val="en-US" w:eastAsia="nl-BE"/>
        </w:rPr>
      </w:pPr>
      <w:r w:rsidRPr="00B526C4">
        <w:rPr>
          <w:b/>
          <w:bCs/>
          <w:lang w:val="en-US" w:eastAsia="nl-BE"/>
        </w:rPr>
        <w:t>Test 2: OSPF routes</w:t>
      </w:r>
      <w:r w:rsidR="00263515">
        <w:rPr>
          <w:b/>
          <w:bCs/>
          <w:lang w:val="en-US" w:eastAsia="nl-BE"/>
        </w:rPr>
        <w:t xml:space="preserve"> </w:t>
      </w:r>
      <w:proofErr w:type="spellStart"/>
      <w:r w:rsidR="00263515">
        <w:rPr>
          <w:b/>
          <w:bCs/>
          <w:lang w:val="en-US" w:eastAsia="nl-BE"/>
        </w:rPr>
        <w:t>controleren</w:t>
      </w:r>
      <w:proofErr w:type="spellEnd"/>
      <w:r w:rsidRPr="00B526C4">
        <w:rPr>
          <w:b/>
          <w:bCs/>
          <w:lang w:val="en-US" w:eastAsia="nl-BE"/>
        </w:rPr>
        <w:t xml:space="preserve"> in routing table</w:t>
      </w:r>
      <w:r w:rsidR="009D7138">
        <w:rPr>
          <w:b/>
          <w:bCs/>
          <w:lang w:val="en-US" w:eastAsia="nl-BE"/>
        </w:rPr>
        <w:br/>
      </w:r>
      <w:r w:rsidR="009D7138">
        <w:rPr>
          <w:lang w:val="en-US" w:eastAsia="nl-BE"/>
        </w:rPr>
        <w:t xml:space="preserve">Commando: show </w:t>
      </w:r>
      <w:proofErr w:type="spellStart"/>
      <w:r w:rsidR="009D7138">
        <w:rPr>
          <w:lang w:val="en-US" w:eastAsia="nl-BE"/>
        </w:rPr>
        <w:t>ip</w:t>
      </w:r>
      <w:proofErr w:type="spellEnd"/>
      <w:r w:rsidR="009D7138">
        <w:rPr>
          <w:lang w:val="en-US" w:eastAsia="nl-BE"/>
        </w:rPr>
        <w:t xml:space="preserve"> route </w:t>
      </w:r>
      <w:proofErr w:type="spellStart"/>
      <w:r w:rsidR="009D7138">
        <w:rPr>
          <w:lang w:val="en-US" w:eastAsia="nl-BE"/>
        </w:rPr>
        <w:t>ospf</w:t>
      </w:r>
      <w:proofErr w:type="spellEnd"/>
    </w:p>
    <w:p w14:paraId="16669020" w14:textId="77777777" w:rsidR="00B526C4" w:rsidRPr="0076493C" w:rsidRDefault="00B526C4" w:rsidP="00B526C4">
      <w:pPr>
        <w:rPr>
          <w:lang w:eastAsia="nl-BE"/>
        </w:rPr>
      </w:pPr>
      <w:r w:rsidRPr="0076493C">
        <w:rPr>
          <w:lang w:eastAsia="nl-BE"/>
        </w:rPr>
        <w:t>Controle: routes met “O” zichtbaar</w:t>
      </w:r>
    </w:p>
    <w:p w14:paraId="29D737D2" w14:textId="16F11A85" w:rsidR="008223C6" w:rsidRPr="0076493C" w:rsidRDefault="008223C6" w:rsidP="008223C6">
      <w:pPr>
        <w:rPr>
          <w:lang w:eastAsia="nl-BE"/>
        </w:rPr>
      </w:pPr>
      <w:r w:rsidRPr="0076493C">
        <w:rPr>
          <w:lang w:eastAsia="nl-BE"/>
        </w:rPr>
        <w:t>CS2_BRU</w:t>
      </w:r>
      <w:r w:rsidRPr="0076493C">
        <w:rPr>
          <w:lang w:eastAsia="nl-BE"/>
        </w:rPr>
        <w:br/>
      </w:r>
      <w:r w:rsidRPr="008223C6">
        <w:rPr>
          <w:noProof/>
          <w:lang w:val="en-US" w:eastAsia="nl-BE"/>
        </w:rPr>
        <w:drawing>
          <wp:inline distT="0" distB="0" distL="0" distR="0" wp14:anchorId="484212C7" wp14:editId="7E552285">
            <wp:extent cx="4991100" cy="1994239"/>
            <wp:effectExtent l="0" t="0" r="0" b="6350"/>
            <wp:docPr id="538131102"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10092" cy="2001827"/>
                    </a:xfrm>
                    <a:prstGeom prst="rect">
                      <a:avLst/>
                    </a:prstGeom>
                    <a:noFill/>
                    <a:ln>
                      <a:noFill/>
                    </a:ln>
                  </pic:spPr>
                </pic:pic>
              </a:graphicData>
            </a:graphic>
          </wp:inline>
        </w:drawing>
      </w:r>
    </w:p>
    <w:p w14:paraId="65157080" w14:textId="09DEFBD4" w:rsidR="008223C6" w:rsidRPr="0076493C" w:rsidRDefault="008223C6" w:rsidP="008223C6">
      <w:pPr>
        <w:rPr>
          <w:lang w:eastAsia="nl-BE"/>
        </w:rPr>
      </w:pPr>
      <w:r w:rsidRPr="0076493C">
        <w:rPr>
          <w:lang w:eastAsia="nl-BE"/>
        </w:rPr>
        <w:t>CS1_BRU</w:t>
      </w:r>
      <w:r w:rsidRPr="0076493C">
        <w:rPr>
          <w:lang w:eastAsia="nl-BE"/>
        </w:rPr>
        <w:br/>
      </w:r>
      <w:r w:rsidRPr="008223C6">
        <w:rPr>
          <w:noProof/>
          <w:lang w:val="en-US" w:eastAsia="nl-BE"/>
        </w:rPr>
        <w:drawing>
          <wp:inline distT="0" distB="0" distL="0" distR="0" wp14:anchorId="537C5D55" wp14:editId="47D678A4">
            <wp:extent cx="5759450" cy="2203450"/>
            <wp:effectExtent l="0" t="0" r="0" b="6350"/>
            <wp:docPr id="890254309"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2203450"/>
                    </a:xfrm>
                    <a:prstGeom prst="rect">
                      <a:avLst/>
                    </a:prstGeom>
                    <a:noFill/>
                    <a:ln>
                      <a:noFill/>
                    </a:ln>
                  </pic:spPr>
                </pic:pic>
              </a:graphicData>
            </a:graphic>
          </wp:inline>
        </w:drawing>
      </w:r>
    </w:p>
    <w:p w14:paraId="2C95C3E6" w14:textId="2F9AB921" w:rsidR="008223C6" w:rsidRPr="0076493C" w:rsidRDefault="008223C6" w:rsidP="008223C6">
      <w:pPr>
        <w:rPr>
          <w:lang w:eastAsia="nl-BE"/>
        </w:rPr>
      </w:pPr>
      <w:r w:rsidRPr="0076493C">
        <w:rPr>
          <w:lang w:eastAsia="nl-BE"/>
        </w:rPr>
        <w:lastRenderedPageBreak/>
        <w:t>R2_NY</w:t>
      </w:r>
      <w:r w:rsidRPr="0076493C">
        <w:rPr>
          <w:lang w:eastAsia="nl-BE"/>
        </w:rPr>
        <w:br/>
      </w:r>
      <w:r w:rsidRPr="008223C6">
        <w:rPr>
          <w:noProof/>
          <w:lang w:val="en-US" w:eastAsia="nl-BE"/>
        </w:rPr>
        <w:drawing>
          <wp:inline distT="0" distB="0" distL="0" distR="0" wp14:anchorId="45536D52" wp14:editId="42220EB3">
            <wp:extent cx="5759450" cy="2862580"/>
            <wp:effectExtent l="0" t="0" r="0" b="0"/>
            <wp:docPr id="1163416977" name="Afbeelding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2862580"/>
                    </a:xfrm>
                    <a:prstGeom prst="rect">
                      <a:avLst/>
                    </a:prstGeom>
                    <a:noFill/>
                    <a:ln>
                      <a:noFill/>
                    </a:ln>
                  </pic:spPr>
                </pic:pic>
              </a:graphicData>
            </a:graphic>
          </wp:inline>
        </w:drawing>
      </w:r>
    </w:p>
    <w:p w14:paraId="0F65926F" w14:textId="44C64FD9" w:rsidR="008223C6" w:rsidRPr="0076493C" w:rsidRDefault="008223C6" w:rsidP="008223C6">
      <w:pPr>
        <w:rPr>
          <w:lang w:eastAsia="nl-BE"/>
        </w:rPr>
      </w:pPr>
      <w:r w:rsidRPr="0076493C">
        <w:rPr>
          <w:lang w:eastAsia="nl-BE"/>
        </w:rPr>
        <w:t>R1_NY</w:t>
      </w:r>
      <w:r w:rsidRPr="0076493C">
        <w:rPr>
          <w:lang w:eastAsia="nl-BE"/>
        </w:rPr>
        <w:br/>
      </w:r>
      <w:r w:rsidRPr="008223C6">
        <w:rPr>
          <w:noProof/>
          <w:lang w:val="en-US" w:eastAsia="nl-BE"/>
        </w:rPr>
        <w:drawing>
          <wp:inline distT="0" distB="0" distL="0" distR="0" wp14:anchorId="018611CD" wp14:editId="2085B6E6">
            <wp:extent cx="5759450" cy="2526665"/>
            <wp:effectExtent l="0" t="0" r="0" b="6985"/>
            <wp:docPr id="1939489549" name="Afbeelding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2526665"/>
                    </a:xfrm>
                    <a:prstGeom prst="rect">
                      <a:avLst/>
                    </a:prstGeom>
                    <a:noFill/>
                    <a:ln>
                      <a:noFill/>
                    </a:ln>
                  </pic:spPr>
                </pic:pic>
              </a:graphicData>
            </a:graphic>
          </wp:inline>
        </w:drawing>
      </w:r>
    </w:p>
    <w:p w14:paraId="5C1B50C9" w14:textId="46AF5F34" w:rsidR="008223C6" w:rsidRPr="0076493C" w:rsidRDefault="008223C6" w:rsidP="008223C6">
      <w:pPr>
        <w:rPr>
          <w:lang w:eastAsia="nl-BE"/>
        </w:rPr>
      </w:pPr>
    </w:p>
    <w:p w14:paraId="6E1B62FE" w14:textId="0889119F" w:rsidR="008223C6" w:rsidRPr="0076493C" w:rsidRDefault="008223C6" w:rsidP="008223C6">
      <w:pPr>
        <w:rPr>
          <w:lang w:eastAsia="nl-BE"/>
        </w:rPr>
      </w:pPr>
    </w:p>
    <w:p w14:paraId="1C93EBA3" w14:textId="40853514" w:rsidR="00622555" w:rsidRPr="0076493C" w:rsidRDefault="00622555" w:rsidP="00B526C4">
      <w:pPr>
        <w:rPr>
          <w:lang w:eastAsia="nl-BE"/>
        </w:rPr>
      </w:pPr>
    </w:p>
    <w:p w14:paraId="02EB8778" w14:textId="77777777" w:rsidR="000B486E" w:rsidRPr="0076493C" w:rsidRDefault="000B486E">
      <w:pPr>
        <w:spacing w:after="0"/>
        <w:rPr>
          <w:b/>
          <w:bCs/>
          <w:lang w:eastAsia="nl-BE"/>
        </w:rPr>
      </w:pPr>
      <w:r w:rsidRPr="0076493C">
        <w:rPr>
          <w:b/>
          <w:bCs/>
          <w:lang w:eastAsia="nl-BE"/>
        </w:rPr>
        <w:br w:type="page"/>
      </w:r>
    </w:p>
    <w:p w14:paraId="2088C7FC" w14:textId="61ACE0AC" w:rsidR="000B486E" w:rsidRPr="0076493C" w:rsidRDefault="00B526C4" w:rsidP="000B486E">
      <w:pPr>
        <w:rPr>
          <w:lang w:eastAsia="nl-BE"/>
        </w:rPr>
      </w:pPr>
      <w:r w:rsidRPr="0076493C">
        <w:rPr>
          <w:b/>
          <w:bCs/>
          <w:lang w:eastAsia="nl-BE"/>
        </w:rPr>
        <w:lastRenderedPageBreak/>
        <w:t>Test 3: Connectiviteit testen</w:t>
      </w:r>
      <w:r w:rsidR="009D7138" w:rsidRPr="0076493C">
        <w:rPr>
          <w:lang w:eastAsia="nl-BE"/>
        </w:rPr>
        <w:br/>
        <w:t xml:space="preserve">Commando: </w:t>
      </w:r>
      <w:r w:rsidRPr="0076493C">
        <w:rPr>
          <w:lang w:eastAsia="nl-BE"/>
        </w:rPr>
        <w:t>ping [IP van andere locatie]</w:t>
      </w:r>
      <w:r w:rsidR="000B486E" w:rsidRPr="0076493C">
        <w:rPr>
          <w:lang w:eastAsia="nl-BE"/>
        </w:rPr>
        <w:br/>
      </w:r>
      <w:r w:rsidRPr="0076493C">
        <w:rPr>
          <w:lang w:eastAsia="nl-BE"/>
        </w:rPr>
        <w:t xml:space="preserve">Controle: succesvolle </w:t>
      </w:r>
      <w:proofErr w:type="spellStart"/>
      <w:r w:rsidRPr="0076493C">
        <w:rPr>
          <w:lang w:eastAsia="nl-BE"/>
        </w:rPr>
        <w:t>replies</w:t>
      </w:r>
      <w:proofErr w:type="spellEnd"/>
      <w:r w:rsidR="000B486E" w:rsidRPr="0076493C">
        <w:rPr>
          <w:lang w:eastAsia="nl-BE"/>
        </w:rPr>
        <w:br/>
        <w:t>Ping PC2_BRU naar PC1_BRU</w:t>
      </w:r>
      <w:r w:rsidR="000B486E" w:rsidRPr="0076493C">
        <w:rPr>
          <w:lang w:eastAsia="nl-BE"/>
        </w:rPr>
        <w:br/>
      </w:r>
      <w:r w:rsidR="000B486E" w:rsidRPr="000B486E">
        <w:rPr>
          <w:noProof/>
          <w:lang w:val="en-US" w:eastAsia="nl-BE"/>
        </w:rPr>
        <w:drawing>
          <wp:inline distT="0" distB="0" distL="0" distR="0" wp14:anchorId="2CF72665" wp14:editId="5100C6D4">
            <wp:extent cx="4069080" cy="1885216"/>
            <wp:effectExtent l="0" t="0" r="7620" b="1270"/>
            <wp:docPr id="1512818488"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0665" cy="1890584"/>
                    </a:xfrm>
                    <a:prstGeom prst="rect">
                      <a:avLst/>
                    </a:prstGeom>
                    <a:noFill/>
                    <a:ln>
                      <a:noFill/>
                    </a:ln>
                  </pic:spPr>
                </pic:pic>
              </a:graphicData>
            </a:graphic>
          </wp:inline>
        </w:drawing>
      </w:r>
    </w:p>
    <w:p w14:paraId="103655C2" w14:textId="7465770C" w:rsidR="00B526C4" w:rsidRDefault="000B486E" w:rsidP="00B526C4">
      <w:pPr>
        <w:rPr>
          <w:lang w:eastAsia="nl-BE"/>
        </w:rPr>
      </w:pPr>
      <w:r w:rsidRPr="00622555">
        <w:rPr>
          <w:lang w:eastAsia="nl-BE"/>
        </w:rPr>
        <w:br/>
      </w:r>
      <w:r w:rsidRPr="00A75C42">
        <w:rPr>
          <w:lang w:eastAsia="nl-BE"/>
        </w:rPr>
        <w:t>Ping van PC1_BRU naar PC2_BRU</w:t>
      </w:r>
      <w:r w:rsidRPr="00A75C42">
        <w:rPr>
          <w:lang w:eastAsia="nl-BE"/>
        </w:rPr>
        <w:br/>
      </w:r>
      <w:r w:rsidRPr="000B486E">
        <w:rPr>
          <w:noProof/>
          <w:lang w:val="en-US" w:eastAsia="nl-BE"/>
        </w:rPr>
        <w:drawing>
          <wp:inline distT="0" distB="0" distL="0" distR="0" wp14:anchorId="06BC1A39" wp14:editId="53597073">
            <wp:extent cx="4046220" cy="806555"/>
            <wp:effectExtent l="0" t="0" r="0" b="0"/>
            <wp:docPr id="2651788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8859" name=""/>
                    <pic:cNvPicPr/>
                  </pic:nvPicPr>
                  <pic:blipFill>
                    <a:blip r:embed="rId54"/>
                    <a:stretch>
                      <a:fillRect/>
                    </a:stretch>
                  </pic:blipFill>
                  <pic:spPr>
                    <a:xfrm>
                      <a:off x="0" y="0"/>
                      <a:ext cx="4058307" cy="808964"/>
                    </a:xfrm>
                    <a:prstGeom prst="rect">
                      <a:avLst/>
                    </a:prstGeom>
                  </pic:spPr>
                </pic:pic>
              </a:graphicData>
            </a:graphic>
          </wp:inline>
        </w:drawing>
      </w:r>
    </w:p>
    <w:p w14:paraId="6DA7348E" w14:textId="2FD41818" w:rsidR="00E30E44" w:rsidRPr="0076493C" w:rsidRDefault="00E30E44" w:rsidP="00E30E44">
      <w:pPr>
        <w:rPr>
          <w:lang w:val="en-US" w:eastAsia="nl-BE"/>
        </w:rPr>
      </w:pPr>
      <w:r w:rsidRPr="0076493C">
        <w:rPr>
          <w:lang w:val="en-US" w:eastAsia="nl-BE"/>
        </w:rPr>
        <w:t xml:space="preserve">Ping PC1_NY </w:t>
      </w:r>
      <w:proofErr w:type="spellStart"/>
      <w:r w:rsidRPr="0076493C">
        <w:rPr>
          <w:lang w:val="en-US" w:eastAsia="nl-BE"/>
        </w:rPr>
        <w:t>naar</w:t>
      </w:r>
      <w:proofErr w:type="spellEnd"/>
      <w:r w:rsidRPr="0076493C">
        <w:rPr>
          <w:lang w:val="en-US" w:eastAsia="nl-BE"/>
        </w:rPr>
        <w:t xml:space="preserve"> PC2_NY</w:t>
      </w:r>
      <w:r w:rsidRPr="0076493C">
        <w:rPr>
          <w:lang w:val="en-US" w:eastAsia="nl-BE"/>
        </w:rPr>
        <w:br/>
      </w:r>
      <w:r w:rsidRPr="00E30E44">
        <w:rPr>
          <w:noProof/>
          <w:lang w:val="en-US" w:eastAsia="nl-BE"/>
        </w:rPr>
        <w:drawing>
          <wp:inline distT="0" distB="0" distL="0" distR="0" wp14:anchorId="23ED9CDB" wp14:editId="64880C7B">
            <wp:extent cx="4069080" cy="1688646"/>
            <wp:effectExtent l="0" t="0" r="7620" b="6985"/>
            <wp:docPr id="1799073273" name="Afbeelding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85549" cy="1695481"/>
                    </a:xfrm>
                    <a:prstGeom prst="rect">
                      <a:avLst/>
                    </a:prstGeom>
                    <a:noFill/>
                    <a:ln>
                      <a:noFill/>
                    </a:ln>
                  </pic:spPr>
                </pic:pic>
              </a:graphicData>
            </a:graphic>
          </wp:inline>
        </w:drawing>
      </w:r>
    </w:p>
    <w:p w14:paraId="3A830343" w14:textId="14C3CE4D" w:rsidR="00E30E44" w:rsidRPr="00E30E44" w:rsidRDefault="00E30E44" w:rsidP="00E30E44">
      <w:pPr>
        <w:rPr>
          <w:lang w:val="en-US" w:eastAsia="nl-BE"/>
        </w:rPr>
      </w:pPr>
      <w:r w:rsidRPr="0076493C">
        <w:rPr>
          <w:lang w:val="en-US" w:eastAsia="nl-BE"/>
        </w:rPr>
        <w:t xml:space="preserve">Ping PC2_NY </w:t>
      </w:r>
      <w:proofErr w:type="spellStart"/>
      <w:r w:rsidRPr="0076493C">
        <w:rPr>
          <w:lang w:val="en-US" w:eastAsia="nl-BE"/>
        </w:rPr>
        <w:t>naar</w:t>
      </w:r>
      <w:proofErr w:type="spellEnd"/>
      <w:r w:rsidRPr="0076493C">
        <w:rPr>
          <w:lang w:val="en-US" w:eastAsia="nl-BE"/>
        </w:rPr>
        <w:t xml:space="preserve"> PC1_NY</w:t>
      </w:r>
      <w:r w:rsidRPr="0076493C">
        <w:rPr>
          <w:lang w:val="en-US" w:eastAsia="nl-BE"/>
        </w:rPr>
        <w:br/>
      </w:r>
      <w:r w:rsidRPr="00E30E44">
        <w:rPr>
          <w:noProof/>
          <w:lang w:val="en-US" w:eastAsia="nl-BE"/>
        </w:rPr>
        <w:drawing>
          <wp:inline distT="0" distB="0" distL="0" distR="0" wp14:anchorId="0DEC3A3E" wp14:editId="363138F5">
            <wp:extent cx="4084320" cy="1693792"/>
            <wp:effectExtent l="0" t="0" r="0" b="1905"/>
            <wp:docPr id="1822597443" name="Afbeelding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96195" cy="1698717"/>
                    </a:xfrm>
                    <a:prstGeom prst="rect">
                      <a:avLst/>
                    </a:prstGeom>
                    <a:noFill/>
                    <a:ln>
                      <a:noFill/>
                    </a:ln>
                  </pic:spPr>
                </pic:pic>
              </a:graphicData>
            </a:graphic>
          </wp:inline>
        </w:drawing>
      </w:r>
    </w:p>
    <w:p w14:paraId="6E0F3805" w14:textId="4F20F7A8" w:rsidR="00E30E44" w:rsidRPr="00E30E44" w:rsidRDefault="00E30E44" w:rsidP="00E30E44">
      <w:pPr>
        <w:rPr>
          <w:lang w:val="en-US" w:eastAsia="nl-BE"/>
        </w:rPr>
      </w:pPr>
    </w:p>
    <w:p w14:paraId="35A0C476" w14:textId="429811DD" w:rsidR="00E30E44" w:rsidRPr="0076493C" w:rsidRDefault="00E30E44" w:rsidP="00B526C4">
      <w:pPr>
        <w:rPr>
          <w:lang w:val="en-US" w:eastAsia="nl-BE"/>
        </w:rPr>
      </w:pPr>
    </w:p>
    <w:p w14:paraId="6D84B9A0" w14:textId="6A59CAF8" w:rsidR="00B526C4" w:rsidRPr="0076493C" w:rsidRDefault="00E30E44" w:rsidP="00B526C4">
      <w:pPr>
        <w:rPr>
          <w:lang w:val="en-US" w:eastAsia="nl-BE"/>
        </w:rPr>
      </w:pPr>
      <w:r w:rsidRPr="0076493C">
        <w:rPr>
          <w:lang w:val="en-US" w:eastAsia="nl-BE"/>
        </w:rPr>
        <w:br/>
      </w:r>
    </w:p>
    <w:p w14:paraId="17D22271" w14:textId="13C22EC4" w:rsidR="00B526C4" w:rsidRDefault="00B526C4" w:rsidP="00B526C4">
      <w:pPr>
        <w:rPr>
          <w:b/>
          <w:bCs/>
          <w:lang w:val="en-US" w:eastAsia="nl-BE"/>
        </w:rPr>
      </w:pPr>
      <w:r w:rsidRPr="00B526C4">
        <w:rPr>
          <w:b/>
          <w:bCs/>
          <w:lang w:val="en-US" w:eastAsia="nl-BE"/>
        </w:rPr>
        <w:lastRenderedPageBreak/>
        <w:t xml:space="preserve">Test </w:t>
      </w:r>
      <w:r w:rsidR="00D71972">
        <w:rPr>
          <w:b/>
          <w:bCs/>
          <w:lang w:val="en-US" w:eastAsia="nl-BE"/>
        </w:rPr>
        <w:t>4</w:t>
      </w:r>
      <w:r w:rsidRPr="00B526C4">
        <w:rPr>
          <w:b/>
          <w:bCs/>
          <w:lang w:val="en-US" w:eastAsia="nl-BE"/>
        </w:rPr>
        <w:t xml:space="preserve">: Failover </w:t>
      </w:r>
      <w:proofErr w:type="spellStart"/>
      <w:r w:rsidRPr="00B526C4">
        <w:rPr>
          <w:b/>
          <w:bCs/>
          <w:lang w:val="en-US" w:eastAsia="nl-BE"/>
        </w:rPr>
        <w:t>testen</w:t>
      </w:r>
      <w:proofErr w:type="spellEnd"/>
    </w:p>
    <w:p w14:paraId="245EABC9" w14:textId="166C2665" w:rsidR="00B21349" w:rsidRDefault="00B21349" w:rsidP="00B21349">
      <w:pPr>
        <w:rPr>
          <w:lang w:val="en-US" w:eastAsia="nl-BE"/>
        </w:rPr>
      </w:pPr>
      <w:r>
        <w:rPr>
          <w:lang w:val="en-US" w:eastAsia="nl-BE"/>
        </w:rPr>
        <w:t>Interface G0/1 (AS1_BRU)</w:t>
      </w:r>
      <w:r>
        <w:rPr>
          <w:lang w:val="en-US" w:eastAsia="nl-BE"/>
        </w:rPr>
        <w:br/>
        <w:t>Shutdown</w:t>
      </w:r>
      <w:r>
        <w:rPr>
          <w:lang w:val="en-US" w:eastAsia="nl-BE"/>
        </w:rPr>
        <w:br/>
      </w:r>
      <w:r w:rsidRPr="00B21349">
        <w:rPr>
          <w:noProof/>
          <w:lang w:val="en-US" w:eastAsia="nl-BE"/>
        </w:rPr>
        <w:drawing>
          <wp:inline distT="0" distB="0" distL="0" distR="0" wp14:anchorId="0828E826" wp14:editId="1FA80985">
            <wp:extent cx="3848100" cy="1960961"/>
            <wp:effectExtent l="0" t="0" r="0" b="1270"/>
            <wp:docPr id="1955672107" name="Afbeelding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59724" cy="1966884"/>
                    </a:xfrm>
                    <a:prstGeom prst="rect">
                      <a:avLst/>
                    </a:prstGeom>
                    <a:noFill/>
                    <a:ln>
                      <a:noFill/>
                    </a:ln>
                  </pic:spPr>
                </pic:pic>
              </a:graphicData>
            </a:graphic>
          </wp:inline>
        </w:drawing>
      </w:r>
    </w:p>
    <w:p w14:paraId="4BC3F8A6" w14:textId="201F8FA7" w:rsidR="00B21349" w:rsidRDefault="00B21349" w:rsidP="00B21349">
      <w:pPr>
        <w:rPr>
          <w:lang w:val="en-US" w:eastAsia="nl-BE"/>
        </w:rPr>
      </w:pPr>
      <w:proofErr w:type="spellStart"/>
      <w:r>
        <w:rPr>
          <w:lang w:val="en-US" w:eastAsia="nl-BE"/>
        </w:rPr>
        <w:t>Daarna</w:t>
      </w:r>
      <w:proofErr w:type="spellEnd"/>
      <w:r>
        <w:rPr>
          <w:lang w:val="en-US" w:eastAsia="nl-BE"/>
        </w:rPr>
        <w:t>:</w:t>
      </w:r>
    </w:p>
    <w:p w14:paraId="0A5648E8" w14:textId="32B11385" w:rsidR="00B21349" w:rsidRPr="00B21349" w:rsidRDefault="00B21349" w:rsidP="00B21349">
      <w:pPr>
        <w:rPr>
          <w:lang w:val="en-US" w:eastAsia="nl-BE"/>
        </w:rPr>
      </w:pPr>
      <w:r>
        <w:rPr>
          <w:lang w:val="en-US" w:eastAsia="nl-BE"/>
        </w:rPr>
        <w:t xml:space="preserve">Show </w:t>
      </w:r>
      <w:proofErr w:type="spellStart"/>
      <w:r>
        <w:rPr>
          <w:lang w:val="en-US" w:eastAsia="nl-BE"/>
        </w:rPr>
        <w:t>ip</w:t>
      </w:r>
      <w:proofErr w:type="spellEnd"/>
      <w:r>
        <w:rPr>
          <w:lang w:val="en-US" w:eastAsia="nl-BE"/>
        </w:rPr>
        <w:t xml:space="preserve"> route CS1-BRU</w:t>
      </w:r>
      <w:r>
        <w:rPr>
          <w:lang w:val="en-US" w:eastAsia="nl-BE"/>
        </w:rPr>
        <w:br/>
      </w:r>
      <w:r w:rsidRPr="00B21349">
        <w:rPr>
          <w:noProof/>
          <w:lang w:val="en-US" w:eastAsia="nl-BE"/>
        </w:rPr>
        <w:drawing>
          <wp:inline distT="0" distB="0" distL="0" distR="0" wp14:anchorId="300D53D8" wp14:editId="69997B4A">
            <wp:extent cx="3855720" cy="2568071"/>
            <wp:effectExtent l="0" t="0" r="0" b="3810"/>
            <wp:docPr id="235686612" name="Afbeelding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59364" cy="2570498"/>
                    </a:xfrm>
                    <a:prstGeom prst="rect">
                      <a:avLst/>
                    </a:prstGeom>
                    <a:noFill/>
                    <a:ln>
                      <a:noFill/>
                    </a:ln>
                  </pic:spPr>
                </pic:pic>
              </a:graphicData>
            </a:graphic>
          </wp:inline>
        </w:drawing>
      </w:r>
    </w:p>
    <w:p w14:paraId="483E904B" w14:textId="2B37B20B" w:rsidR="00B21349" w:rsidRPr="00B21349" w:rsidRDefault="00B21349" w:rsidP="00B21349">
      <w:pPr>
        <w:rPr>
          <w:lang w:val="en-US" w:eastAsia="nl-BE"/>
        </w:rPr>
      </w:pPr>
    </w:p>
    <w:p w14:paraId="6D8C9E95" w14:textId="5EF0F76A" w:rsidR="00B21349" w:rsidRPr="00B21349" w:rsidRDefault="00B21349" w:rsidP="00B526C4">
      <w:pPr>
        <w:rPr>
          <w:lang w:val="en-US" w:eastAsia="nl-BE"/>
        </w:rPr>
      </w:pPr>
    </w:p>
    <w:p w14:paraId="07A0AFE1" w14:textId="77777777" w:rsidR="00B21349" w:rsidRDefault="00B21349">
      <w:pPr>
        <w:spacing w:after="0"/>
        <w:rPr>
          <w:lang w:val="en-US" w:eastAsia="nl-BE"/>
        </w:rPr>
      </w:pPr>
      <w:r>
        <w:rPr>
          <w:lang w:val="en-US" w:eastAsia="nl-BE"/>
        </w:rPr>
        <w:br w:type="page"/>
      </w:r>
    </w:p>
    <w:p w14:paraId="73801181" w14:textId="4E46A7D0" w:rsidR="00B526C4" w:rsidRPr="00B526C4" w:rsidRDefault="00B21349" w:rsidP="00B526C4">
      <w:pPr>
        <w:rPr>
          <w:lang w:val="en-US" w:eastAsia="nl-BE"/>
        </w:rPr>
      </w:pPr>
      <w:r>
        <w:rPr>
          <w:lang w:val="en-US" w:eastAsia="nl-BE"/>
        </w:rPr>
        <w:lastRenderedPageBreak/>
        <w:t>I</w:t>
      </w:r>
      <w:r w:rsidR="00B526C4" w:rsidRPr="00B526C4">
        <w:rPr>
          <w:lang w:val="en-US" w:eastAsia="nl-BE"/>
        </w:rPr>
        <w:t xml:space="preserve">nterface </w:t>
      </w:r>
      <w:r w:rsidR="00C605FB">
        <w:rPr>
          <w:lang w:val="en-US" w:eastAsia="nl-BE"/>
        </w:rPr>
        <w:t>G1/0/5</w:t>
      </w:r>
      <w:r w:rsidR="00D71972">
        <w:rPr>
          <w:lang w:val="en-US" w:eastAsia="nl-BE"/>
        </w:rPr>
        <w:t xml:space="preserve"> (</w:t>
      </w:r>
      <w:r w:rsidR="00C605FB">
        <w:rPr>
          <w:lang w:val="en-US" w:eastAsia="nl-BE"/>
        </w:rPr>
        <w:t>CS</w:t>
      </w:r>
      <w:r w:rsidR="00D71972">
        <w:rPr>
          <w:lang w:val="en-US" w:eastAsia="nl-BE"/>
        </w:rPr>
        <w:t>1_BRU)</w:t>
      </w:r>
      <w:r w:rsidR="00B526C4" w:rsidRPr="00B526C4">
        <w:rPr>
          <w:lang w:val="en-US" w:eastAsia="nl-BE"/>
        </w:rPr>
        <w:br/>
        <w:t>shutdown</w:t>
      </w:r>
      <w:r>
        <w:rPr>
          <w:lang w:val="en-US" w:eastAsia="nl-BE"/>
        </w:rPr>
        <w:br/>
      </w:r>
      <w:r w:rsidRPr="00B21349">
        <w:rPr>
          <w:noProof/>
          <w:lang w:val="en-US" w:eastAsia="nl-BE"/>
        </w:rPr>
        <w:drawing>
          <wp:inline distT="0" distB="0" distL="0" distR="0" wp14:anchorId="7640B8BD" wp14:editId="6D7F3D47">
            <wp:extent cx="3543300" cy="594360"/>
            <wp:effectExtent l="0" t="0" r="0" b="0"/>
            <wp:docPr id="345697681" name="Afbeelding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43300" cy="594360"/>
                    </a:xfrm>
                    <a:prstGeom prst="rect">
                      <a:avLst/>
                    </a:prstGeom>
                    <a:noFill/>
                    <a:ln>
                      <a:noFill/>
                    </a:ln>
                  </pic:spPr>
                </pic:pic>
              </a:graphicData>
            </a:graphic>
          </wp:inline>
        </w:drawing>
      </w:r>
    </w:p>
    <w:p w14:paraId="132C7482" w14:textId="77777777" w:rsidR="00B526C4" w:rsidRPr="0076493C" w:rsidRDefault="00B526C4" w:rsidP="00B526C4">
      <w:pPr>
        <w:rPr>
          <w:lang w:eastAsia="nl-BE"/>
        </w:rPr>
      </w:pPr>
      <w:r w:rsidRPr="0076493C">
        <w:rPr>
          <w:lang w:eastAsia="nl-BE"/>
        </w:rPr>
        <w:t>Daarna:</w:t>
      </w:r>
    </w:p>
    <w:p w14:paraId="2B7E4F68" w14:textId="14886F4F" w:rsidR="00B526C4" w:rsidRPr="00C605FB" w:rsidRDefault="00C605FB" w:rsidP="00B526C4">
      <w:pPr>
        <w:rPr>
          <w:lang w:eastAsia="nl-BE"/>
        </w:rPr>
      </w:pPr>
      <w:proofErr w:type="spellStart"/>
      <w:r>
        <w:rPr>
          <w:lang w:eastAsia="nl-BE"/>
        </w:rPr>
        <w:t>Tracert</w:t>
      </w:r>
      <w:proofErr w:type="spellEnd"/>
      <w:r>
        <w:rPr>
          <w:lang w:eastAsia="nl-BE"/>
        </w:rPr>
        <w:t xml:space="preserve"> vanop PC1_NY naar PC1_BRU</w:t>
      </w:r>
    </w:p>
    <w:p w14:paraId="3E4A6339" w14:textId="0227F0B6" w:rsidR="00B21349" w:rsidRPr="00B21349" w:rsidRDefault="00B526C4" w:rsidP="00B21349">
      <w:pPr>
        <w:rPr>
          <w:lang w:eastAsia="nl-BE"/>
        </w:rPr>
      </w:pPr>
      <w:r w:rsidRPr="00B526C4">
        <w:rPr>
          <w:lang w:eastAsia="nl-BE"/>
        </w:rPr>
        <w:t>Controle: OSPF kiest automatisch een andere route</w:t>
      </w:r>
      <w:r w:rsidR="00B21349">
        <w:rPr>
          <w:lang w:eastAsia="nl-BE"/>
        </w:rPr>
        <w:br/>
      </w:r>
      <w:r w:rsidR="00B21349" w:rsidRPr="00B21349">
        <w:rPr>
          <w:noProof/>
          <w:lang w:val="en-US" w:eastAsia="nl-BE"/>
        </w:rPr>
        <w:drawing>
          <wp:inline distT="0" distB="0" distL="0" distR="0" wp14:anchorId="00405004" wp14:editId="049B1A95">
            <wp:extent cx="4084320" cy="1510793"/>
            <wp:effectExtent l="0" t="0" r="0" b="0"/>
            <wp:docPr id="861871743" name="Afbeelding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94991" cy="1514740"/>
                    </a:xfrm>
                    <a:prstGeom prst="rect">
                      <a:avLst/>
                    </a:prstGeom>
                    <a:noFill/>
                    <a:ln>
                      <a:noFill/>
                    </a:ln>
                  </pic:spPr>
                </pic:pic>
              </a:graphicData>
            </a:graphic>
          </wp:inline>
        </w:drawing>
      </w:r>
    </w:p>
    <w:p w14:paraId="27B91AC1" w14:textId="46CD5D45" w:rsidR="00B526C4" w:rsidRDefault="00B526C4" w:rsidP="00B526C4">
      <w:pPr>
        <w:rPr>
          <w:lang w:eastAsia="nl-BE"/>
        </w:rPr>
      </w:pPr>
    </w:p>
    <w:p w14:paraId="6AF43578" w14:textId="77777777" w:rsidR="00D71972" w:rsidRDefault="00D71972" w:rsidP="00B526C4">
      <w:pPr>
        <w:rPr>
          <w:lang w:eastAsia="nl-BE"/>
        </w:rPr>
      </w:pPr>
    </w:p>
    <w:p w14:paraId="556DB689" w14:textId="77777777" w:rsidR="00D71972" w:rsidRPr="00B526C4" w:rsidRDefault="00D71972" w:rsidP="00B526C4">
      <w:pPr>
        <w:rPr>
          <w:lang w:eastAsia="nl-BE"/>
        </w:rPr>
      </w:pPr>
    </w:p>
    <w:p w14:paraId="7418845F" w14:textId="77777777" w:rsidR="00B526C4" w:rsidRPr="00B526C4" w:rsidRDefault="00B526C4" w:rsidP="00B526C4">
      <w:pPr>
        <w:rPr>
          <w:lang w:eastAsia="nl-BE"/>
        </w:rPr>
      </w:pPr>
    </w:p>
    <w:p w14:paraId="5518F25F" w14:textId="77777777" w:rsidR="00242D9D" w:rsidRPr="00242D9D" w:rsidRDefault="00242D9D" w:rsidP="00242D9D">
      <w:pPr>
        <w:rPr>
          <w:lang w:val="nl-NL" w:eastAsia="nl-BE"/>
        </w:rPr>
      </w:pPr>
    </w:p>
    <w:p w14:paraId="603361B4" w14:textId="77777777" w:rsidR="00130B38" w:rsidRPr="00130B38" w:rsidRDefault="00130B38" w:rsidP="00130B38">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179DB2D4" w:rsidR="00534613" w:rsidRDefault="00534613" w:rsidP="00DC7495">
      <w:pPr>
        <w:pStyle w:val="Kop1"/>
        <w:numPr>
          <w:ilvl w:val="0"/>
          <w:numId w:val="16"/>
        </w:numPr>
      </w:pPr>
      <w:r>
        <w:lastRenderedPageBreak/>
        <w:t>Fase 6</w:t>
      </w:r>
      <w:r w:rsidR="00FE1762">
        <w:t>:</w:t>
      </w:r>
      <w:r w:rsidR="00ED160B">
        <w:t xml:space="preserve"> W</w:t>
      </w:r>
      <w:r w:rsidR="00A75C42">
        <w:t>AN</w:t>
      </w:r>
      <w:r w:rsidR="00ED160B">
        <w:t xml:space="preserve"> </w:t>
      </w:r>
      <w:proofErr w:type="spellStart"/>
      <w:r w:rsidR="00ED160B">
        <w:t>with</w:t>
      </w:r>
      <w:proofErr w:type="spellEnd"/>
      <w:r w:rsidR="00ED160B">
        <w:t xml:space="preserve"> OSPF</w:t>
      </w:r>
    </w:p>
    <w:p w14:paraId="66A47EA9" w14:textId="581335E7" w:rsidR="00045B74" w:rsidRPr="00E019E2" w:rsidRDefault="00DC7495" w:rsidP="00045B74">
      <w:pPr>
        <w:rPr>
          <w:lang w:eastAsia="nl-BE"/>
        </w:rPr>
      </w:pPr>
      <w:r>
        <w:rPr>
          <w:rFonts w:asciiTheme="majorHAnsi" w:hAnsiTheme="majorHAnsi"/>
          <w:b/>
          <w:bCs/>
          <w:sz w:val="28"/>
          <w:szCs w:val="28"/>
          <w:lang w:eastAsia="nl-BE"/>
        </w:rPr>
        <w:t>9</w:t>
      </w:r>
      <w:r w:rsidR="00045B74" w:rsidRPr="00E85291">
        <w:rPr>
          <w:rFonts w:asciiTheme="majorHAnsi" w:hAnsiTheme="majorHAnsi"/>
          <w:b/>
          <w:bCs/>
          <w:sz w:val="28"/>
          <w:szCs w:val="28"/>
          <w:lang w:eastAsia="nl-BE"/>
        </w:rPr>
        <w:t>.1 Doel</w:t>
      </w:r>
      <w:r w:rsidR="00045B74" w:rsidRPr="00E85291">
        <w:rPr>
          <w:lang w:eastAsia="nl-BE"/>
        </w:rPr>
        <w:br/>
      </w:r>
      <w:r w:rsidR="00045B74" w:rsidRPr="00045B74">
        <w:rPr>
          <w:lang w:eastAsia="nl-BE"/>
        </w:rPr>
        <w:t xml:space="preserve">In deze fase gaan we een extra router toevoegen aan het netwerk die de rol van provider vervult. </w:t>
      </w:r>
      <w:r w:rsidR="00045B74" w:rsidRPr="00E019E2">
        <w:rPr>
          <w:lang w:eastAsia="nl-BE"/>
        </w:rPr>
        <w:t>Daarnaast zorgen we ervoor dat pakketten tussen New York en Brussel via het juiste pad verstuurd worden door een WAN-verbinding op te bouwen met behulp van OSPF. Hierdoor kunnen beide locaties met elkaar communiceren en worden routes automatisch uitgewisseld.</w:t>
      </w:r>
    </w:p>
    <w:p w14:paraId="258217DC" w14:textId="17CE0108" w:rsidR="00017BED" w:rsidRPr="00017BED" w:rsidRDefault="00DC7495" w:rsidP="00017BED">
      <w:pPr>
        <w:rPr>
          <w:rFonts w:asciiTheme="minorHAnsi" w:hAnsiTheme="minorHAnsi" w:cstheme="minorHAnsi"/>
          <w:sz w:val="28"/>
          <w:szCs w:val="28"/>
          <w:lang w:eastAsia="nl-BE"/>
        </w:rPr>
      </w:pPr>
      <w:r>
        <w:rPr>
          <w:rFonts w:asciiTheme="majorHAnsi" w:hAnsiTheme="majorHAnsi"/>
          <w:b/>
          <w:bCs/>
          <w:sz w:val="28"/>
          <w:szCs w:val="28"/>
          <w:lang w:eastAsia="nl-BE"/>
        </w:rPr>
        <w:t>9</w:t>
      </w:r>
      <w:r w:rsidR="00E019E2" w:rsidRPr="00E019E2">
        <w:rPr>
          <w:rFonts w:asciiTheme="majorHAnsi" w:hAnsiTheme="majorHAnsi"/>
          <w:b/>
          <w:bCs/>
          <w:sz w:val="28"/>
          <w:szCs w:val="28"/>
          <w:lang w:eastAsia="nl-BE"/>
        </w:rPr>
        <w:t>.2 WAN-configuratie</w:t>
      </w:r>
      <w:r w:rsidR="00B17A58">
        <w:rPr>
          <w:rFonts w:asciiTheme="majorHAnsi" w:hAnsiTheme="majorHAnsi"/>
          <w:b/>
          <w:bCs/>
          <w:sz w:val="28"/>
          <w:szCs w:val="28"/>
          <w:lang w:eastAsia="nl-BE"/>
        </w:rPr>
        <w:br/>
      </w:r>
      <w:r w:rsidR="00B17A58" w:rsidRPr="00B17A58">
        <w:rPr>
          <w:szCs w:val="19"/>
          <w:lang w:eastAsia="nl-BE"/>
        </w:rPr>
        <w:t>Een WAN (Wide Area Network) is een netwerk dat meerdere locaties met elkaar verbindt, bijvoorbeeld New York en Brussel in onze opstelling. In tegenstelling tot een LA</w:t>
      </w:r>
      <w:r w:rsidR="00B17A58">
        <w:rPr>
          <w:szCs w:val="19"/>
          <w:lang w:eastAsia="nl-BE"/>
        </w:rPr>
        <w:t>N</w:t>
      </w:r>
      <w:r w:rsidR="00B17A58" w:rsidRPr="00B17A58">
        <w:rPr>
          <w:szCs w:val="19"/>
          <w:lang w:eastAsia="nl-BE"/>
        </w:rPr>
        <w:t>,</w:t>
      </w:r>
      <w:r w:rsidR="00B17A58">
        <w:rPr>
          <w:szCs w:val="19"/>
          <w:lang w:eastAsia="nl-BE"/>
        </w:rPr>
        <w:t xml:space="preserve"> dat één locatie verbindt,</w:t>
      </w:r>
      <w:r w:rsidR="00B17A58" w:rsidRPr="00B17A58">
        <w:rPr>
          <w:szCs w:val="19"/>
          <w:lang w:eastAsia="nl-BE"/>
        </w:rPr>
        <w:t xml:space="preserve"> zorgt een WAN ervoor dat verschillende </w:t>
      </w:r>
      <w:r w:rsidR="00B17A58">
        <w:rPr>
          <w:szCs w:val="19"/>
          <w:lang w:eastAsia="nl-BE"/>
        </w:rPr>
        <w:t>locaties</w:t>
      </w:r>
      <w:r w:rsidR="00B17A58" w:rsidRPr="00B17A58">
        <w:rPr>
          <w:szCs w:val="19"/>
          <w:lang w:eastAsia="nl-BE"/>
        </w:rPr>
        <w:t xml:space="preserve"> met elkaar kunnen communiceren</w:t>
      </w:r>
      <w:r w:rsidR="00B17A58">
        <w:rPr>
          <w:szCs w:val="19"/>
          <w:lang w:eastAsia="nl-BE"/>
        </w:rPr>
        <w:t>.</w:t>
      </w:r>
      <w:r w:rsidR="00B17A58">
        <w:rPr>
          <w:szCs w:val="19"/>
          <w:lang w:eastAsia="nl-BE"/>
        </w:rPr>
        <w:br/>
      </w:r>
      <w:r w:rsidR="00E019E2">
        <w:rPr>
          <w:rFonts w:asciiTheme="majorHAnsi" w:hAnsiTheme="majorHAnsi"/>
          <w:b/>
          <w:bCs/>
          <w:sz w:val="28"/>
          <w:szCs w:val="28"/>
          <w:lang w:eastAsia="nl-BE"/>
        </w:rPr>
        <w:br/>
      </w:r>
      <w:r w:rsidR="00B17A58">
        <w:rPr>
          <w:szCs w:val="19"/>
          <w:lang w:eastAsia="nl-BE"/>
        </w:rPr>
        <w:t xml:space="preserve">We </w:t>
      </w:r>
      <w:r w:rsidR="0063097F">
        <w:rPr>
          <w:szCs w:val="19"/>
          <w:lang w:eastAsia="nl-BE"/>
        </w:rPr>
        <w:t xml:space="preserve">hebben </w:t>
      </w:r>
      <w:r w:rsidR="0063097F" w:rsidRPr="00017BED">
        <w:rPr>
          <w:szCs w:val="19"/>
          <w:lang w:eastAsia="nl-BE"/>
        </w:rPr>
        <w:t>een</w:t>
      </w:r>
      <w:r w:rsidR="00017BED" w:rsidRPr="00017BED">
        <w:rPr>
          <w:szCs w:val="19"/>
          <w:lang w:eastAsia="nl-BE"/>
        </w:rPr>
        <w:t xml:space="preserve"> extra router toegevoegd, namelijk R_</w:t>
      </w:r>
      <w:r w:rsidR="00017BED">
        <w:rPr>
          <w:szCs w:val="19"/>
          <w:lang w:eastAsia="nl-BE"/>
        </w:rPr>
        <w:t>WAN (Provider)</w:t>
      </w:r>
      <w:r w:rsidR="00017BED" w:rsidRPr="00017BED">
        <w:rPr>
          <w:szCs w:val="19"/>
          <w:lang w:eastAsia="nl-BE"/>
        </w:rPr>
        <w:t>. Deze router stelt de verbinding voor tussen de twee locaties en bevindt zich tussen New York en Brussel.</w:t>
      </w:r>
    </w:p>
    <w:p w14:paraId="20FB677E" w14:textId="2AC27F35" w:rsidR="00017BED" w:rsidRPr="00017BED" w:rsidRDefault="00017BED" w:rsidP="00017BED">
      <w:pPr>
        <w:rPr>
          <w:szCs w:val="19"/>
          <w:lang w:eastAsia="nl-BE"/>
        </w:rPr>
      </w:pPr>
      <w:r w:rsidRPr="00017BED">
        <w:rPr>
          <w:szCs w:val="19"/>
          <w:lang w:eastAsia="nl-BE"/>
        </w:rPr>
        <w:t xml:space="preserve">Eerst hebben we de verbindingen opgebouwd tussen de verschillende toestellen. De router FW_NY verbonden </w:t>
      </w:r>
      <w:r w:rsidR="00AF4C5E">
        <w:rPr>
          <w:szCs w:val="19"/>
          <w:lang w:eastAsia="nl-BE"/>
        </w:rPr>
        <w:t xml:space="preserve">we </w:t>
      </w:r>
      <w:r w:rsidRPr="00017BED">
        <w:rPr>
          <w:szCs w:val="19"/>
          <w:lang w:eastAsia="nl-BE"/>
        </w:rPr>
        <w:t xml:space="preserve">met de provider router via het netwerk 10.101.6.12/30, waarbij FW_NY het IP-adres 10.101.6.13 gebruikt en </w:t>
      </w:r>
      <w:proofErr w:type="spellStart"/>
      <w:r w:rsidRPr="00017BED">
        <w:rPr>
          <w:szCs w:val="19"/>
          <w:lang w:eastAsia="nl-BE"/>
        </w:rPr>
        <w:t>R_Provider</w:t>
      </w:r>
      <w:proofErr w:type="spellEnd"/>
      <w:r w:rsidRPr="00017BED">
        <w:rPr>
          <w:szCs w:val="19"/>
          <w:lang w:eastAsia="nl-BE"/>
        </w:rPr>
        <w:t xml:space="preserve"> 10.101.6.14.</w:t>
      </w:r>
    </w:p>
    <w:p w14:paraId="67BE14A1" w14:textId="5F82F849" w:rsidR="00017BED" w:rsidRPr="00017BED" w:rsidRDefault="00017BED" w:rsidP="00017BED">
      <w:pPr>
        <w:rPr>
          <w:szCs w:val="19"/>
          <w:lang w:eastAsia="nl-BE"/>
        </w:rPr>
      </w:pPr>
      <w:r w:rsidRPr="00017BED">
        <w:rPr>
          <w:szCs w:val="19"/>
          <w:lang w:eastAsia="nl-BE"/>
        </w:rPr>
        <w:t xml:space="preserve">Daarnaast </w:t>
      </w:r>
      <w:r w:rsidR="00AF4C5E">
        <w:rPr>
          <w:szCs w:val="19"/>
          <w:lang w:eastAsia="nl-BE"/>
        </w:rPr>
        <w:t>verbonden we</w:t>
      </w:r>
      <w:r w:rsidRPr="00017BED">
        <w:rPr>
          <w:szCs w:val="19"/>
          <w:lang w:eastAsia="nl-BE"/>
        </w:rPr>
        <w:t xml:space="preserve"> FW_BRU</w:t>
      </w:r>
      <w:r w:rsidR="00AF4C5E">
        <w:rPr>
          <w:szCs w:val="19"/>
          <w:lang w:eastAsia="nl-BE"/>
        </w:rPr>
        <w:t xml:space="preserve"> </w:t>
      </w:r>
      <w:r w:rsidRPr="00017BED">
        <w:rPr>
          <w:szCs w:val="19"/>
          <w:lang w:eastAsia="nl-BE"/>
        </w:rPr>
        <w:t xml:space="preserve">met de provider router via het netwerk 10.102.3.0/30, waarbij FW_BRU het IP-adres 10.102.3.1 gebruikt en </w:t>
      </w:r>
      <w:proofErr w:type="spellStart"/>
      <w:r w:rsidRPr="00017BED">
        <w:rPr>
          <w:szCs w:val="19"/>
          <w:lang w:eastAsia="nl-BE"/>
        </w:rPr>
        <w:t>R_Provider</w:t>
      </w:r>
      <w:proofErr w:type="spellEnd"/>
      <w:r w:rsidRPr="00017BED">
        <w:rPr>
          <w:szCs w:val="19"/>
          <w:lang w:eastAsia="nl-BE"/>
        </w:rPr>
        <w:t xml:space="preserve"> 10.102.3.2.</w:t>
      </w:r>
    </w:p>
    <w:p w14:paraId="022A45C0" w14:textId="71958AA4" w:rsidR="00017BED" w:rsidRDefault="00017BED" w:rsidP="00017BED">
      <w:pPr>
        <w:rPr>
          <w:szCs w:val="19"/>
          <w:lang w:eastAsia="nl-BE"/>
        </w:rPr>
      </w:pPr>
      <w:r w:rsidRPr="00017BED">
        <w:rPr>
          <w:szCs w:val="19"/>
          <w:lang w:eastAsia="nl-BE"/>
        </w:rPr>
        <w:t xml:space="preserve">Door deze </w:t>
      </w:r>
      <w:proofErr w:type="spellStart"/>
      <w:r w:rsidRPr="00017BED">
        <w:rPr>
          <w:szCs w:val="19"/>
          <w:lang w:eastAsia="nl-BE"/>
        </w:rPr>
        <w:t>point-to-point</w:t>
      </w:r>
      <w:proofErr w:type="spellEnd"/>
      <w:r w:rsidRPr="00017BED">
        <w:rPr>
          <w:szCs w:val="19"/>
          <w:lang w:eastAsia="nl-BE"/>
        </w:rPr>
        <w:t xml:space="preserve"> verbindingen kunnen de toestellen elkaar rechtstreeks bereiken en kan verkeer tussen New York en Brussel via de provider router lopen.</w:t>
      </w:r>
    </w:p>
    <w:p w14:paraId="3242EE1C" w14:textId="2EE00260" w:rsidR="00AF4C5E" w:rsidRDefault="00DC7495" w:rsidP="00017BED">
      <w:pPr>
        <w:rPr>
          <w:szCs w:val="19"/>
          <w:lang w:eastAsia="nl-BE"/>
        </w:rPr>
      </w:pPr>
      <w:r>
        <w:rPr>
          <w:rFonts w:asciiTheme="majorHAnsi" w:hAnsiTheme="majorHAnsi"/>
          <w:b/>
          <w:bCs/>
          <w:sz w:val="28"/>
          <w:szCs w:val="28"/>
          <w:lang w:eastAsia="nl-BE"/>
        </w:rPr>
        <w:t>9</w:t>
      </w:r>
      <w:r w:rsidR="00AF4C5E" w:rsidRPr="00AF4C5E">
        <w:rPr>
          <w:rFonts w:asciiTheme="majorHAnsi" w:hAnsiTheme="majorHAnsi"/>
          <w:b/>
          <w:bCs/>
          <w:sz w:val="28"/>
          <w:szCs w:val="28"/>
          <w:lang w:eastAsia="nl-BE"/>
        </w:rPr>
        <w:t>.3 OSPF WAN</w:t>
      </w:r>
      <w:r w:rsidR="00AF4C5E">
        <w:rPr>
          <w:rFonts w:asciiTheme="majorHAnsi" w:hAnsiTheme="majorHAnsi"/>
          <w:b/>
          <w:bCs/>
          <w:sz w:val="28"/>
          <w:szCs w:val="28"/>
          <w:lang w:eastAsia="nl-BE"/>
        </w:rPr>
        <w:br/>
      </w:r>
      <w:r w:rsidR="00AF4C5E">
        <w:rPr>
          <w:szCs w:val="19"/>
          <w:lang w:eastAsia="nl-BE"/>
        </w:rPr>
        <w:t>Na het opzetten van de verbinding tussen R_WAN, FW_NY en FW_BRU startten we met het configureren van OSPF op de router R_WAN.</w:t>
      </w:r>
      <w:r w:rsidR="0085088B">
        <w:rPr>
          <w:szCs w:val="19"/>
          <w:lang w:eastAsia="nl-BE"/>
        </w:rPr>
        <w:t xml:space="preserve"> Hier maakten we ook weer gebruik van single area OSPF en de router maakte ook weer deel uit van area 0.</w:t>
      </w:r>
      <w:r w:rsidR="005800CB">
        <w:rPr>
          <w:szCs w:val="19"/>
          <w:lang w:eastAsia="nl-BE"/>
        </w:rPr>
        <w:br/>
      </w:r>
      <w:r w:rsidR="005800CB">
        <w:rPr>
          <w:szCs w:val="19"/>
          <w:lang w:eastAsia="nl-BE"/>
        </w:rPr>
        <w:br/>
        <w:t xml:space="preserve">R_WAN vormt buren met de toestellen FW_NY en FW_BRU waarmee hij rechtstreeks verbonden is. Hierdoor wisselt deze router informatie over de netwerken uit met beide kanten van het netwerk. </w:t>
      </w:r>
      <w:r w:rsidR="005800CB" w:rsidRPr="005800CB">
        <w:rPr>
          <w:szCs w:val="19"/>
          <w:lang w:eastAsia="nl-BE"/>
        </w:rPr>
        <w:t>Omdat alle toestellen zich in dezelfde OSPF-area bevinden (Area 0), kan deze informatie zonder problemen door het volledige netwerk verspreid worden. Hierdoor weten beide locaties via welk pad ze verkeer naar elkaar moeten sturen.</w:t>
      </w:r>
    </w:p>
    <w:p w14:paraId="410CE924" w14:textId="2C33DD72" w:rsidR="00A20A52" w:rsidRDefault="00DC7495" w:rsidP="00017BED">
      <w:pPr>
        <w:rPr>
          <w:rFonts w:asciiTheme="majorHAnsi" w:hAnsiTheme="majorHAnsi"/>
          <w:b/>
          <w:bCs/>
          <w:sz w:val="28"/>
          <w:szCs w:val="28"/>
          <w:lang w:eastAsia="nl-BE"/>
        </w:rPr>
      </w:pPr>
      <w:r>
        <w:rPr>
          <w:rFonts w:asciiTheme="majorHAnsi" w:hAnsiTheme="majorHAnsi"/>
          <w:b/>
          <w:bCs/>
          <w:sz w:val="28"/>
          <w:szCs w:val="28"/>
          <w:lang w:eastAsia="nl-BE"/>
        </w:rPr>
        <w:t>9</w:t>
      </w:r>
      <w:r w:rsidR="00A20A52" w:rsidRPr="00A20A52">
        <w:rPr>
          <w:rFonts w:asciiTheme="majorHAnsi" w:hAnsiTheme="majorHAnsi"/>
          <w:b/>
          <w:bCs/>
          <w:sz w:val="28"/>
          <w:szCs w:val="28"/>
          <w:lang w:eastAsia="nl-BE"/>
        </w:rPr>
        <w:t>.4 Testplan</w:t>
      </w:r>
    </w:p>
    <w:p w14:paraId="489F3198" w14:textId="03F992FC" w:rsidR="00A20A52" w:rsidRPr="001E69DF" w:rsidRDefault="00A20A52" w:rsidP="00017BED">
      <w:pPr>
        <w:rPr>
          <w:b/>
          <w:bCs/>
          <w:szCs w:val="19"/>
          <w:lang w:val="en-US" w:eastAsia="nl-BE"/>
        </w:rPr>
      </w:pPr>
      <w:r w:rsidRPr="009D7138">
        <w:rPr>
          <w:rFonts w:asciiTheme="majorHAnsi" w:hAnsiTheme="majorHAnsi"/>
          <w:b/>
          <w:bCs/>
          <w:szCs w:val="19"/>
          <w:lang w:eastAsia="nl-BE"/>
        </w:rPr>
        <w:t>Test 1:</w:t>
      </w:r>
      <w:r w:rsidRPr="009D7138">
        <w:rPr>
          <w:b/>
          <w:bCs/>
          <w:szCs w:val="19"/>
          <w:lang w:eastAsia="nl-BE"/>
        </w:rPr>
        <w:t xml:space="preserve"> </w:t>
      </w:r>
      <w:r w:rsidRPr="009D7138">
        <w:rPr>
          <w:szCs w:val="19"/>
          <w:lang w:eastAsia="nl-BE"/>
        </w:rPr>
        <w:t>Controle</w:t>
      </w:r>
      <w:r w:rsidR="009D7138" w:rsidRPr="009D7138">
        <w:rPr>
          <w:szCs w:val="19"/>
          <w:lang w:eastAsia="nl-BE"/>
        </w:rPr>
        <w:t>ren of OSPF werkt door te</w:t>
      </w:r>
      <w:r w:rsidR="009D7138">
        <w:rPr>
          <w:szCs w:val="19"/>
          <w:lang w:eastAsia="nl-BE"/>
        </w:rPr>
        <w:t xml:space="preserve"> kijken of R_WAN OSPF buren heeft.</w:t>
      </w:r>
      <w:r w:rsidR="009D7138">
        <w:rPr>
          <w:szCs w:val="19"/>
          <w:lang w:eastAsia="nl-BE"/>
        </w:rPr>
        <w:br/>
      </w:r>
      <w:r w:rsidR="009D7138" w:rsidRPr="001E69DF">
        <w:rPr>
          <w:szCs w:val="19"/>
          <w:lang w:val="en-US" w:eastAsia="nl-BE"/>
        </w:rPr>
        <w:t xml:space="preserve">Commando: </w:t>
      </w:r>
      <w:r w:rsidR="009D7138" w:rsidRPr="001E69DF">
        <w:rPr>
          <w:b/>
          <w:bCs/>
          <w:szCs w:val="19"/>
          <w:lang w:val="en-US" w:eastAsia="nl-BE"/>
        </w:rPr>
        <w:t xml:space="preserve">show </w:t>
      </w:r>
      <w:proofErr w:type="spellStart"/>
      <w:r w:rsidR="009D7138" w:rsidRPr="001E69DF">
        <w:rPr>
          <w:b/>
          <w:bCs/>
          <w:szCs w:val="19"/>
          <w:lang w:val="en-US" w:eastAsia="nl-BE"/>
        </w:rPr>
        <w:t>ip</w:t>
      </w:r>
      <w:proofErr w:type="spellEnd"/>
      <w:r w:rsidR="009D7138" w:rsidRPr="001E69DF">
        <w:rPr>
          <w:b/>
          <w:bCs/>
          <w:szCs w:val="19"/>
          <w:lang w:val="en-US" w:eastAsia="nl-BE"/>
        </w:rPr>
        <w:t xml:space="preserve"> </w:t>
      </w:r>
      <w:proofErr w:type="spellStart"/>
      <w:r w:rsidR="009D7138" w:rsidRPr="001E69DF">
        <w:rPr>
          <w:b/>
          <w:bCs/>
          <w:szCs w:val="19"/>
          <w:lang w:val="en-US" w:eastAsia="nl-BE"/>
        </w:rPr>
        <w:t>ospf</w:t>
      </w:r>
      <w:proofErr w:type="spellEnd"/>
      <w:r w:rsidR="009D7138" w:rsidRPr="001E69DF">
        <w:rPr>
          <w:b/>
          <w:bCs/>
          <w:szCs w:val="19"/>
          <w:lang w:val="en-US" w:eastAsia="nl-BE"/>
        </w:rPr>
        <w:t xml:space="preserve"> </w:t>
      </w:r>
      <w:proofErr w:type="spellStart"/>
      <w:r w:rsidR="009D7138" w:rsidRPr="001E69DF">
        <w:rPr>
          <w:b/>
          <w:bCs/>
          <w:szCs w:val="19"/>
          <w:lang w:val="en-US" w:eastAsia="nl-BE"/>
        </w:rPr>
        <w:t>neighbour</w:t>
      </w:r>
      <w:proofErr w:type="spellEnd"/>
    </w:p>
    <w:p w14:paraId="07C9F865" w14:textId="6A4AE3E6" w:rsidR="009D7138" w:rsidRPr="009D7138" w:rsidRDefault="009D7138" w:rsidP="00017BED">
      <w:pPr>
        <w:rPr>
          <w:szCs w:val="19"/>
          <w:lang w:val="en-US" w:eastAsia="nl-BE"/>
        </w:rPr>
      </w:pPr>
      <w:r w:rsidRPr="009D7138">
        <w:rPr>
          <w:b/>
          <w:bCs/>
          <w:szCs w:val="19"/>
          <w:lang w:val="en-US" w:eastAsia="nl-BE"/>
        </w:rPr>
        <w:t xml:space="preserve">Test 2: </w:t>
      </w:r>
      <w:r w:rsidRPr="009D7138">
        <w:rPr>
          <w:szCs w:val="19"/>
          <w:lang w:val="en-US" w:eastAsia="nl-BE"/>
        </w:rPr>
        <w:t xml:space="preserve">Routes </w:t>
      </w:r>
      <w:proofErr w:type="spellStart"/>
      <w:r w:rsidRPr="009D7138">
        <w:rPr>
          <w:szCs w:val="19"/>
          <w:lang w:val="en-US" w:eastAsia="nl-BE"/>
        </w:rPr>
        <w:t>controleren</w:t>
      </w:r>
      <w:proofErr w:type="spellEnd"/>
      <w:r w:rsidRPr="009D7138">
        <w:rPr>
          <w:szCs w:val="19"/>
          <w:lang w:val="en-US" w:eastAsia="nl-BE"/>
        </w:rPr>
        <w:br/>
        <w:t>Commando: s</w:t>
      </w:r>
      <w:r>
        <w:rPr>
          <w:szCs w:val="19"/>
          <w:lang w:val="en-US" w:eastAsia="nl-BE"/>
        </w:rPr>
        <w:t xml:space="preserve">how </w:t>
      </w:r>
      <w:proofErr w:type="spellStart"/>
      <w:r>
        <w:rPr>
          <w:szCs w:val="19"/>
          <w:lang w:val="en-US" w:eastAsia="nl-BE"/>
        </w:rPr>
        <w:t>ip</w:t>
      </w:r>
      <w:proofErr w:type="spellEnd"/>
      <w:r>
        <w:rPr>
          <w:szCs w:val="19"/>
          <w:lang w:val="en-US" w:eastAsia="nl-BE"/>
        </w:rPr>
        <w:t xml:space="preserve"> route</w:t>
      </w:r>
    </w:p>
    <w:p w14:paraId="30BE44B6" w14:textId="0ADA2772" w:rsidR="00E019E2" w:rsidRPr="009D7138" w:rsidRDefault="00E019E2" w:rsidP="00045B74">
      <w:pPr>
        <w:rPr>
          <w:rFonts w:asciiTheme="majorHAnsi" w:hAnsiTheme="majorHAnsi"/>
          <w:b/>
          <w:bCs/>
          <w:sz w:val="28"/>
          <w:szCs w:val="28"/>
          <w:lang w:val="en-US" w:eastAsia="nl-BE"/>
        </w:rPr>
      </w:pPr>
    </w:p>
    <w:p w14:paraId="11345489" w14:textId="77777777" w:rsidR="00E019E2" w:rsidRPr="009D7138" w:rsidRDefault="00E019E2" w:rsidP="00045B74">
      <w:pPr>
        <w:rPr>
          <w:lang w:val="en-US" w:eastAsia="nl-BE"/>
        </w:rPr>
      </w:pPr>
    </w:p>
    <w:p w14:paraId="7F0FBF8D" w14:textId="4F9BF807" w:rsidR="00045B74" w:rsidRPr="009D7138" w:rsidRDefault="00045B74" w:rsidP="00045B74">
      <w:pPr>
        <w:rPr>
          <w:lang w:val="en-US" w:eastAsia="nl-BE"/>
        </w:rPr>
      </w:pPr>
    </w:p>
    <w:p w14:paraId="117C53FD" w14:textId="3248588C" w:rsidR="00534613" w:rsidRPr="009D7138" w:rsidRDefault="00706916" w:rsidP="00045B74">
      <w:pPr>
        <w:rPr>
          <w:lang w:val="en-US"/>
        </w:rPr>
      </w:pPr>
      <w:r w:rsidRPr="009D7138">
        <w:rPr>
          <w:lang w:val="en-US"/>
        </w:rPr>
        <w:br/>
      </w:r>
      <w:r w:rsidR="00534613" w:rsidRPr="009D7138">
        <w:rPr>
          <w:lang w:val="en-US"/>
        </w:rPr>
        <w:br w:type="page"/>
      </w:r>
    </w:p>
    <w:p w14:paraId="7C4F71FB" w14:textId="23DC950D" w:rsidR="00534613" w:rsidRPr="00DC7495" w:rsidRDefault="00534613" w:rsidP="00DC7495">
      <w:pPr>
        <w:pStyle w:val="Kop1"/>
        <w:numPr>
          <w:ilvl w:val="0"/>
          <w:numId w:val="16"/>
        </w:numPr>
        <w:rPr>
          <w:lang w:val="en-US"/>
        </w:rPr>
      </w:pPr>
      <w:r w:rsidRPr="00DC7495">
        <w:rPr>
          <w:lang w:val="en-US"/>
        </w:rPr>
        <w:lastRenderedPageBreak/>
        <w:t>Fase 7</w:t>
      </w:r>
      <w:r w:rsidR="003A7DF4" w:rsidRPr="00DC7495">
        <w:rPr>
          <w:lang w:val="en-US"/>
        </w:rPr>
        <w:t>: Add firewall to networks</w:t>
      </w:r>
    </w:p>
    <w:p w14:paraId="504A8664" w14:textId="6FA61556" w:rsidR="003A7DF4" w:rsidRDefault="00DC7495" w:rsidP="003A7DF4">
      <w:r>
        <w:rPr>
          <w:rFonts w:asciiTheme="majorHAnsi" w:hAnsiTheme="majorHAnsi"/>
          <w:b/>
          <w:bCs/>
          <w:sz w:val="28"/>
          <w:szCs w:val="28"/>
          <w:lang w:eastAsia="nl-BE"/>
        </w:rPr>
        <w:t>10</w:t>
      </w:r>
      <w:r w:rsidR="003A7DF4" w:rsidRPr="00E85291">
        <w:rPr>
          <w:rFonts w:asciiTheme="majorHAnsi" w:hAnsiTheme="majorHAnsi"/>
          <w:b/>
          <w:bCs/>
          <w:sz w:val="28"/>
          <w:szCs w:val="28"/>
          <w:lang w:eastAsia="nl-BE"/>
        </w:rPr>
        <w:t>.1 Doel</w:t>
      </w:r>
      <w:r w:rsidR="003A7DF4" w:rsidRPr="003A7DF4">
        <w:br/>
        <w:t>In deze fase g</w:t>
      </w:r>
      <w:r w:rsidR="003A7DF4">
        <w:t xml:space="preserve">aan we onze routers FW_NY en FW_BRU effectief vervangen door </w:t>
      </w:r>
      <w:proofErr w:type="spellStart"/>
      <w:r w:rsidR="003A7DF4">
        <w:t>Palo</w:t>
      </w:r>
      <w:proofErr w:type="spellEnd"/>
      <w:r w:rsidR="003A7DF4">
        <w:t xml:space="preserve"> Alto firewalls. Deze gaan we ook weer correct configureren </w:t>
      </w:r>
      <w:r w:rsidR="0063097F">
        <w:t>en integreren</w:t>
      </w:r>
      <w:r w:rsidR="003A7DF4">
        <w:t xml:space="preserve"> binnen ons netwerk.</w:t>
      </w:r>
      <w:r w:rsidR="00524E48">
        <w:br/>
      </w:r>
    </w:p>
    <w:p w14:paraId="6C6C2D44" w14:textId="2622CFE6" w:rsidR="007B1F3E" w:rsidRDefault="00DC7495" w:rsidP="003A7DF4">
      <w:pPr>
        <w:rPr>
          <w:szCs w:val="19"/>
        </w:rPr>
      </w:pPr>
      <w:r>
        <w:rPr>
          <w:rFonts w:asciiTheme="majorHAnsi" w:hAnsiTheme="majorHAnsi"/>
          <w:b/>
          <w:bCs/>
          <w:sz w:val="28"/>
          <w:szCs w:val="28"/>
        </w:rPr>
        <w:t>10</w:t>
      </w:r>
      <w:r w:rsidR="00524E48" w:rsidRPr="00524E48">
        <w:rPr>
          <w:rFonts w:asciiTheme="majorHAnsi" w:hAnsiTheme="majorHAnsi"/>
          <w:b/>
          <w:bCs/>
          <w:sz w:val="28"/>
          <w:szCs w:val="28"/>
        </w:rPr>
        <w:t xml:space="preserve">.2 Waarom </w:t>
      </w:r>
      <w:r w:rsidR="007B1F3E">
        <w:rPr>
          <w:rFonts w:asciiTheme="majorHAnsi" w:hAnsiTheme="majorHAnsi"/>
          <w:b/>
          <w:bCs/>
          <w:sz w:val="28"/>
          <w:szCs w:val="28"/>
        </w:rPr>
        <w:t xml:space="preserve">een </w:t>
      </w:r>
      <w:r w:rsidR="00524E48" w:rsidRPr="00524E48">
        <w:rPr>
          <w:rFonts w:asciiTheme="majorHAnsi" w:hAnsiTheme="majorHAnsi"/>
          <w:b/>
          <w:bCs/>
          <w:sz w:val="28"/>
          <w:szCs w:val="28"/>
        </w:rPr>
        <w:t>firewall</w:t>
      </w:r>
      <w:r w:rsidR="007B1F3E">
        <w:rPr>
          <w:rFonts w:asciiTheme="majorHAnsi" w:hAnsiTheme="majorHAnsi"/>
          <w:b/>
          <w:bCs/>
          <w:sz w:val="28"/>
          <w:szCs w:val="28"/>
        </w:rPr>
        <w:t>?</w:t>
      </w:r>
      <w:r w:rsidR="007B1F3E">
        <w:rPr>
          <w:rFonts w:asciiTheme="majorHAnsi" w:hAnsiTheme="majorHAnsi"/>
          <w:b/>
          <w:bCs/>
          <w:sz w:val="28"/>
          <w:szCs w:val="28"/>
        </w:rPr>
        <w:br/>
      </w:r>
      <w:r w:rsidR="00524E48" w:rsidRPr="00524E48">
        <w:rPr>
          <w:szCs w:val="19"/>
        </w:rPr>
        <w:t>Met</w:t>
      </w:r>
      <w:r w:rsidR="00524E48">
        <w:rPr>
          <w:szCs w:val="19"/>
        </w:rPr>
        <w:t xml:space="preserve"> een firewall kunnen we ons netwerk veel beter beveiligen dan met een router. Een router stuurt enkel het verkeer door</w:t>
      </w:r>
      <w:r w:rsidR="007B1F3E">
        <w:rPr>
          <w:szCs w:val="19"/>
        </w:rPr>
        <w:t xml:space="preserve"> terwijl een</w:t>
      </w:r>
      <w:r w:rsidR="00524E48">
        <w:rPr>
          <w:szCs w:val="19"/>
        </w:rPr>
        <w:t xml:space="preserve"> firewall kan effectief beslissen welk verkeer er wel of niet doorgelaten wordt.</w:t>
      </w:r>
    </w:p>
    <w:p w14:paraId="47B43306" w14:textId="69093AFF" w:rsidR="001931A6" w:rsidRDefault="007B1F3E" w:rsidP="003A7DF4">
      <w:pPr>
        <w:rPr>
          <w:szCs w:val="19"/>
        </w:rPr>
      </w:pPr>
      <w:r>
        <w:rPr>
          <w:szCs w:val="19"/>
        </w:rPr>
        <w:t xml:space="preserve">Om deze beveiligingen op de firewall in te stellen, maken we gebruik van </w:t>
      </w:r>
      <w:proofErr w:type="spellStart"/>
      <w:r>
        <w:rPr>
          <w:szCs w:val="19"/>
        </w:rPr>
        <w:t>ACL’s</w:t>
      </w:r>
      <w:proofErr w:type="spellEnd"/>
      <w:r>
        <w:rPr>
          <w:szCs w:val="19"/>
        </w:rPr>
        <w:t xml:space="preserve"> en security </w:t>
      </w:r>
      <w:proofErr w:type="spellStart"/>
      <w:r>
        <w:rPr>
          <w:szCs w:val="19"/>
        </w:rPr>
        <w:t>policies</w:t>
      </w:r>
      <w:proofErr w:type="spellEnd"/>
      <w:r>
        <w:rPr>
          <w:szCs w:val="19"/>
        </w:rPr>
        <w:t>. Hiermee kunnen we specifiek bepalen welk verkeer er wel of niet toegelaten wordt.</w:t>
      </w:r>
      <w:r>
        <w:rPr>
          <w:szCs w:val="19"/>
        </w:rPr>
        <w:br/>
        <w:t xml:space="preserve">Verdere uitleg hierover en de configuratie </w:t>
      </w:r>
      <w:r w:rsidR="001931A6">
        <w:rPr>
          <w:szCs w:val="19"/>
        </w:rPr>
        <w:t xml:space="preserve">van de </w:t>
      </w:r>
      <w:proofErr w:type="spellStart"/>
      <w:r w:rsidR="001931A6">
        <w:rPr>
          <w:szCs w:val="19"/>
        </w:rPr>
        <w:t>ACL’s</w:t>
      </w:r>
      <w:proofErr w:type="spellEnd"/>
      <w:r w:rsidR="001931A6">
        <w:rPr>
          <w:szCs w:val="19"/>
        </w:rPr>
        <w:t xml:space="preserve"> en </w:t>
      </w:r>
      <w:proofErr w:type="spellStart"/>
      <w:r w:rsidR="001931A6">
        <w:rPr>
          <w:szCs w:val="19"/>
        </w:rPr>
        <w:t>policies</w:t>
      </w:r>
      <w:proofErr w:type="spellEnd"/>
      <w:r>
        <w:rPr>
          <w:szCs w:val="19"/>
        </w:rPr>
        <w:t xml:space="preserve"> komt in een latere fase aan bod.</w:t>
      </w:r>
    </w:p>
    <w:p w14:paraId="7D17AE59" w14:textId="7D35DAC2" w:rsidR="001931A6" w:rsidRDefault="001931A6" w:rsidP="003A7DF4">
      <w:pPr>
        <w:rPr>
          <w:szCs w:val="19"/>
        </w:rPr>
      </w:pPr>
      <w:r>
        <w:rPr>
          <w:szCs w:val="19"/>
        </w:rPr>
        <w:t xml:space="preserve">Het voordeel van een firewall is dus dat we meer controle krijgen over het verkeer in ons netwerk en dat zo de veiligheid </w:t>
      </w:r>
      <w:r w:rsidR="0063097F">
        <w:rPr>
          <w:szCs w:val="19"/>
        </w:rPr>
        <w:t>verhoogd</w:t>
      </w:r>
      <w:r>
        <w:rPr>
          <w:szCs w:val="19"/>
        </w:rPr>
        <w:t xml:space="preserve"> wordt.</w:t>
      </w:r>
    </w:p>
    <w:p w14:paraId="3236C1F5" w14:textId="0F9062B3" w:rsidR="00DF2F9D" w:rsidRPr="00DC7495" w:rsidRDefault="00DC7495" w:rsidP="003A7DF4">
      <w:pPr>
        <w:rPr>
          <w:rFonts w:asciiTheme="majorHAnsi" w:hAnsiTheme="majorHAnsi"/>
          <w:b/>
          <w:bCs/>
          <w:sz w:val="28"/>
          <w:szCs w:val="28"/>
        </w:rPr>
      </w:pPr>
      <w:r>
        <w:rPr>
          <w:rFonts w:asciiTheme="majorHAnsi" w:hAnsiTheme="majorHAnsi"/>
          <w:b/>
          <w:bCs/>
          <w:sz w:val="28"/>
          <w:szCs w:val="28"/>
        </w:rPr>
        <w:t>10</w:t>
      </w:r>
      <w:r w:rsidR="001931A6" w:rsidRPr="00DC7495">
        <w:rPr>
          <w:rFonts w:asciiTheme="majorHAnsi" w:hAnsiTheme="majorHAnsi"/>
          <w:b/>
          <w:bCs/>
          <w:sz w:val="28"/>
          <w:szCs w:val="28"/>
        </w:rPr>
        <w:t>.3 Configuratie firewalls</w:t>
      </w:r>
    </w:p>
    <w:p w14:paraId="49CD9DAF" w14:textId="77777777" w:rsidR="00DF2F9D" w:rsidRDefault="00DF2F9D" w:rsidP="003A7DF4">
      <w:pPr>
        <w:rPr>
          <w:szCs w:val="19"/>
        </w:rPr>
      </w:pPr>
      <w:r w:rsidRPr="00DF2F9D">
        <w:rPr>
          <w:szCs w:val="19"/>
        </w:rPr>
        <w:t>In zowel New York al</w:t>
      </w:r>
      <w:r>
        <w:rPr>
          <w:szCs w:val="19"/>
        </w:rPr>
        <w:t xml:space="preserve">s Brussel hebben we onze routers vervangen door </w:t>
      </w:r>
      <w:proofErr w:type="spellStart"/>
      <w:r>
        <w:rPr>
          <w:szCs w:val="19"/>
        </w:rPr>
        <w:t>Palo</w:t>
      </w:r>
      <w:proofErr w:type="spellEnd"/>
      <w:r>
        <w:rPr>
          <w:szCs w:val="19"/>
        </w:rPr>
        <w:t xml:space="preserve"> Alto firewalls en deze geïntegreerd in ons netwerk.</w:t>
      </w:r>
    </w:p>
    <w:p w14:paraId="3893E252" w14:textId="77777777" w:rsidR="003350EB" w:rsidRPr="008656EE" w:rsidRDefault="00DF2F9D" w:rsidP="003350EB">
      <w:pPr>
        <w:rPr>
          <w:szCs w:val="19"/>
        </w:rPr>
      </w:pPr>
      <w:r w:rsidRPr="00DF2F9D">
        <w:rPr>
          <w:szCs w:val="19"/>
        </w:rPr>
        <w:t>Op onze firewall in New York hebben we ver</w:t>
      </w:r>
      <w:r>
        <w:rPr>
          <w:szCs w:val="19"/>
        </w:rPr>
        <w:t>schillende interfaces geconfigureerd met de juiste IP-adressen. Interface ethernet1/1 en ethernet1/2 zijn verbonden met de LAN in New York en hebben respectievelijk IP-adres 10.101.6.6/30 en 10.101.6.10/30. De derde interface die we gebruikt hebben is ethernet1/3. Deze is verbonden met de WAN en staat dus in verbinding met provider router. Het IP-adres van deze interface is 10.101.</w:t>
      </w:r>
      <w:r w:rsidR="005C12B4">
        <w:rPr>
          <w:szCs w:val="19"/>
        </w:rPr>
        <w:t>6.13/30.</w:t>
      </w:r>
      <w:r w:rsidR="005E4123">
        <w:rPr>
          <w:szCs w:val="19"/>
        </w:rPr>
        <w:t xml:space="preserve"> Daarnaast hebben we ook een loopback-interface geconfigureerd met adres 10.101.7.3/32. </w:t>
      </w:r>
      <w:r w:rsidR="003350EB" w:rsidRPr="008656EE">
        <w:rPr>
          <w:szCs w:val="19"/>
        </w:rPr>
        <w:t>Een loopback-interface is een virtuele interface die niet afhankelijk is van fysieke verbindingen en dus altijd actief blijft. Hierdoor heeft de firewall een vast en betrouwbaar IP-adres dat gebruikt wordt voor routing en om het toestel altijd te kunnen bereiken, zelfs als een gewone verbinding uitvalt.</w:t>
      </w:r>
    </w:p>
    <w:p w14:paraId="3DFA871E" w14:textId="797B216B" w:rsidR="008656EE" w:rsidRDefault="008656EE" w:rsidP="003A7DF4">
      <w:pPr>
        <w:rPr>
          <w:szCs w:val="19"/>
        </w:rPr>
      </w:pPr>
      <w:r>
        <w:rPr>
          <w:szCs w:val="19"/>
        </w:rPr>
        <w:t>Op onze firewall in Brussel hebben we een gelijkaardige configuratie toegepast. De interfaces ethernet1/1 en ethernet1/2 zijn weer verbonden met de LAN, maar deze keer die in Brussel. Ze hebben respectievelijk IP-adres 10.102.3.9/30 en 10.102.3.5/30. Interface ethernet1/3 is ook weer verbonden met de provider router en heeft IP-adres 10.102.3.1/30. Ook hier hebben we een loopback-interface geconfigureerd met adr</w:t>
      </w:r>
      <w:r w:rsidR="00DC7495">
        <w:rPr>
          <w:szCs w:val="19"/>
        </w:rPr>
        <w:t>e</w:t>
      </w:r>
      <w:r>
        <w:rPr>
          <w:szCs w:val="19"/>
        </w:rPr>
        <w:t>s 10.102.4.1/32.</w:t>
      </w:r>
    </w:p>
    <w:p w14:paraId="013DF3E8" w14:textId="77777777" w:rsidR="008656EE" w:rsidRDefault="008656EE" w:rsidP="003A7DF4">
      <w:pPr>
        <w:rPr>
          <w:szCs w:val="19"/>
        </w:rPr>
      </w:pPr>
      <w:r w:rsidRPr="008656EE">
        <w:rPr>
          <w:szCs w:val="19"/>
        </w:rPr>
        <w:t>Verder hebben we op de firewalls zones aangemaakt, zoals een interne zone (INSIDE/LAN), een externe zone (WAN) en een VPN-zone. De interfaces van de firewall worden toegewezen aan deze zones, zodat duidelijk is van waar verkeer komt en waar het naartoe gaat.</w:t>
      </w:r>
    </w:p>
    <w:p w14:paraId="140B7A3F" w14:textId="37D3DB28" w:rsidR="00902085" w:rsidRDefault="008656EE" w:rsidP="003A7DF4">
      <w:pPr>
        <w:rPr>
          <w:rFonts w:asciiTheme="majorHAnsi" w:hAnsiTheme="majorHAnsi"/>
          <w:sz w:val="28"/>
          <w:szCs w:val="28"/>
        </w:rPr>
      </w:pPr>
      <w:r w:rsidRPr="008656EE">
        <w:rPr>
          <w:szCs w:val="19"/>
        </w:rPr>
        <w:t>In onze</w:t>
      </w:r>
      <w:r>
        <w:rPr>
          <w:rFonts w:asciiTheme="majorHAnsi" w:hAnsiTheme="majorHAnsi"/>
          <w:sz w:val="28"/>
          <w:szCs w:val="28"/>
        </w:rPr>
        <w:t xml:space="preserve"> </w:t>
      </w:r>
      <w:r>
        <w:rPr>
          <w:szCs w:val="19"/>
        </w:rPr>
        <w:t xml:space="preserve">configuratie hebben we </w:t>
      </w:r>
      <w:r w:rsidR="00B965D5">
        <w:rPr>
          <w:szCs w:val="19"/>
        </w:rPr>
        <w:t>de interfaces die verbonden zijn met de LAN va</w:t>
      </w:r>
      <w:r w:rsidR="00902085">
        <w:rPr>
          <w:szCs w:val="19"/>
        </w:rPr>
        <w:t>n New York (ethernet1/1 en 1/2) gekoppeld aan de INSIDE-zone. Interface ethernet1/3 is gekoppeld aan de WAN-zone.</w:t>
      </w:r>
      <w:r w:rsidR="00902085">
        <w:rPr>
          <w:szCs w:val="19"/>
        </w:rPr>
        <w:br/>
        <w:t>In Brussel hebben we hetzelfde gedaan maar dan voor Brussel natuurlijk. Interface</w:t>
      </w:r>
      <w:r w:rsidR="00DC7495">
        <w:rPr>
          <w:szCs w:val="19"/>
        </w:rPr>
        <w:t>s ethernet</w:t>
      </w:r>
      <w:r w:rsidR="00902085">
        <w:rPr>
          <w:szCs w:val="19"/>
        </w:rPr>
        <w:t>1/1 en 1/2 hebben we gekoppeld aan de INSIDE-zone. Interface</w:t>
      </w:r>
      <w:r w:rsidR="00DC7495">
        <w:rPr>
          <w:szCs w:val="19"/>
        </w:rPr>
        <w:t xml:space="preserve"> ethernet</w:t>
      </w:r>
      <w:r w:rsidR="00902085">
        <w:rPr>
          <w:szCs w:val="19"/>
        </w:rPr>
        <w:t>1/3 is gekoppeld aan de WAN-zone.</w:t>
      </w:r>
      <w:r w:rsidR="00902085">
        <w:rPr>
          <w:szCs w:val="19"/>
        </w:rPr>
        <w:br/>
      </w:r>
      <w:r w:rsidR="00902085" w:rsidRPr="00902085">
        <w:rPr>
          <w:szCs w:val="19"/>
        </w:rPr>
        <w:br/>
        <w:t xml:space="preserve">Dit is belangrijk omdat de firewall verkeer controleert op basis van deze zones. Verkeer van de ene zone naar de andere (bijvoorbeeld LAN naar WAN) kan later toegestaan of geblokkeerd worden met </w:t>
      </w:r>
      <w:proofErr w:type="spellStart"/>
      <w:r w:rsidR="00902085" w:rsidRPr="00902085">
        <w:rPr>
          <w:szCs w:val="19"/>
        </w:rPr>
        <w:t>policies</w:t>
      </w:r>
      <w:proofErr w:type="spellEnd"/>
      <w:r w:rsidR="00902085" w:rsidRPr="00902085">
        <w:rPr>
          <w:szCs w:val="19"/>
        </w:rPr>
        <w:t>.</w:t>
      </w:r>
      <w:r w:rsidR="00902085" w:rsidRPr="00902085">
        <w:rPr>
          <w:rFonts w:asciiTheme="majorHAnsi" w:hAnsiTheme="majorHAnsi"/>
          <w:sz w:val="28"/>
          <w:szCs w:val="28"/>
        </w:rPr>
        <w:t xml:space="preserve"> </w:t>
      </w:r>
    </w:p>
    <w:p w14:paraId="798C88B1" w14:textId="77777777" w:rsidR="00902085" w:rsidRDefault="00902085" w:rsidP="003A7DF4">
      <w:pPr>
        <w:rPr>
          <w:rFonts w:asciiTheme="majorHAnsi" w:hAnsiTheme="majorHAnsi"/>
          <w:sz w:val="28"/>
          <w:szCs w:val="28"/>
        </w:rPr>
      </w:pPr>
    </w:p>
    <w:p w14:paraId="7E97572D" w14:textId="77777777" w:rsidR="00902085" w:rsidRDefault="00902085" w:rsidP="003A7DF4">
      <w:pPr>
        <w:rPr>
          <w:rFonts w:asciiTheme="majorHAnsi" w:hAnsiTheme="majorHAnsi"/>
          <w:sz w:val="28"/>
          <w:szCs w:val="28"/>
        </w:rPr>
      </w:pPr>
    </w:p>
    <w:p w14:paraId="667E003E" w14:textId="77777777" w:rsidR="00902085" w:rsidRDefault="00902085" w:rsidP="00902085">
      <w:pPr>
        <w:rPr>
          <w:szCs w:val="19"/>
        </w:rPr>
      </w:pPr>
      <w:r w:rsidRPr="00902085">
        <w:rPr>
          <w:szCs w:val="19"/>
        </w:rPr>
        <w:lastRenderedPageBreak/>
        <w:t>Daarnaast hebben we een virtual router geconfigureerd op de firewall. Deze virtual router zorgt voor de routing van het verkeer en bepaalt via welk pad pakketten worden doorgestuurd. In deze virtual router worden onder andere routes bijgehouden naar</w:t>
      </w:r>
      <w:r>
        <w:rPr>
          <w:szCs w:val="19"/>
        </w:rPr>
        <w:t xml:space="preserve"> de LAN van New York, LAN van Brussel en de default route (0.0.0.0/0) naar de WAN. </w:t>
      </w:r>
      <w:r w:rsidRPr="00902085">
        <w:rPr>
          <w:szCs w:val="19"/>
        </w:rPr>
        <w:t>Ook OSPF is gekoppeld aan deze virtual router, zodat de firewall automatisch routes kan leren en uitwisselen met andere toestellen in het netwerk.</w:t>
      </w:r>
    </w:p>
    <w:p w14:paraId="0ADC2664" w14:textId="705221C4" w:rsidR="00902085" w:rsidRPr="0053794D" w:rsidRDefault="00DC7495" w:rsidP="00902085">
      <w:pPr>
        <w:rPr>
          <w:rFonts w:asciiTheme="majorHAnsi" w:hAnsiTheme="majorHAnsi"/>
          <w:b/>
          <w:bCs/>
          <w:sz w:val="28"/>
          <w:szCs w:val="28"/>
          <w:lang w:val="en-US" w:eastAsia="nl-BE"/>
        </w:rPr>
      </w:pPr>
      <w:r>
        <w:rPr>
          <w:rFonts w:asciiTheme="majorHAnsi" w:hAnsiTheme="majorHAnsi"/>
          <w:b/>
          <w:bCs/>
          <w:sz w:val="28"/>
          <w:szCs w:val="28"/>
          <w:lang w:val="en-US" w:eastAsia="nl-BE"/>
        </w:rPr>
        <w:t>10</w:t>
      </w:r>
      <w:r w:rsidR="00902085" w:rsidRPr="0053794D">
        <w:rPr>
          <w:rFonts w:asciiTheme="majorHAnsi" w:hAnsiTheme="majorHAnsi"/>
          <w:b/>
          <w:bCs/>
          <w:sz w:val="28"/>
          <w:szCs w:val="28"/>
          <w:lang w:val="en-US" w:eastAsia="nl-BE"/>
        </w:rPr>
        <w:t xml:space="preserve">.4 </w:t>
      </w:r>
      <w:proofErr w:type="spellStart"/>
      <w:r w:rsidR="00902085" w:rsidRPr="0053794D">
        <w:rPr>
          <w:rFonts w:asciiTheme="majorHAnsi" w:hAnsiTheme="majorHAnsi"/>
          <w:b/>
          <w:bCs/>
          <w:sz w:val="28"/>
          <w:szCs w:val="28"/>
          <w:lang w:val="en-US" w:eastAsia="nl-BE"/>
        </w:rPr>
        <w:t>Testplan</w:t>
      </w:r>
      <w:proofErr w:type="spellEnd"/>
    </w:p>
    <w:p w14:paraId="3AB971F7" w14:textId="5104803A" w:rsidR="00902085" w:rsidRPr="0053794D" w:rsidRDefault="00902085" w:rsidP="00902085">
      <w:pPr>
        <w:rPr>
          <w:szCs w:val="19"/>
          <w:lang w:val="en-US" w:eastAsia="nl-BE"/>
        </w:rPr>
      </w:pPr>
      <w:r w:rsidRPr="0053794D">
        <w:rPr>
          <w:rFonts w:asciiTheme="majorHAnsi" w:hAnsiTheme="majorHAnsi"/>
          <w:b/>
          <w:bCs/>
          <w:szCs w:val="19"/>
          <w:lang w:val="en-US" w:eastAsia="nl-BE"/>
        </w:rPr>
        <w:t>Test 1:</w:t>
      </w:r>
      <w:r w:rsidRPr="0053794D">
        <w:rPr>
          <w:b/>
          <w:bCs/>
          <w:szCs w:val="19"/>
          <w:lang w:val="en-US" w:eastAsia="nl-BE"/>
        </w:rPr>
        <w:t xml:space="preserve"> </w:t>
      </w:r>
      <w:proofErr w:type="spellStart"/>
      <w:r w:rsidR="0053794D" w:rsidRPr="0053794D">
        <w:rPr>
          <w:szCs w:val="19"/>
          <w:lang w:val="en-US" w:eastAsia="nl-BE"/>
        </w:rPr>
        <w:t>C</w:t>
      </w:r>
      <w:r w:rsidR="0053794D">
        <w:rPr>
          <w:szCs w:val="19"/>
          <w:lang w:val="en-US" w:eastAsia="nl-BE"/>
        </w:rPr>
        <w:t>onnectiviteit</w:t>
      </w:r>
      <w:proofErr w:type="spellEnd"/>
      <w:r w:rsidR="0053794D">
        <w:rPr>
          <w:szCs w:val="19"/>
          <w:lang w:val="en-US" w:eastAsia="nl-BE"/>
        </w:rPr>
        <w:t xml:space="preserve"> interfaces </w:t>
      </w:r>
      <w:proofErr w:type="spellStart"/>
      <w:r w:rsidR="0053794D">
        <w:rPr>
          <w:szCs w:val="19"/>
          <w:lang w:val="en-US" w:eastAsia="nl-BE"/>
        </w:rPr>
        <w:t>testen</w:t>
      </w:r>
      <w:proofErr w:type="spellEnd"/>
      <w:r w:rsidRPr="0053794D">
        <w:rPr>
          <w:szCs w:val="19"/>
          <w:lang w:val="en-US" w:eastAsia="nl-BE"/>
        </w:rPr>
        <w:br/>
      </w:r>
      <w:r w:rsidRPr="001E69DF">
        <w:rPr>
          <w:szCs w:val="19"/>
          <w:lang w:val="en-US" w:eastAsia="nl-BE"/>
        </w:rPr>
        <w:t xml:space="preserve">Commando: </w:t>
      </w:r>
      <w:r w:rsidR="0053794D">
        <w:rPr>
          <w:szCs w:val="19"/>
          <w:lang w:val="en-US" w:eastAsia="nl-BE"/>
        </w:rPr>
        <w:t>ping</w:t>
      </w:r>
      <w:r w:rsidR="00E65375">
        <w:rPr>
          <w:szCs w:val="19"/>
          <w:lang w:val="en-US" w:eastAsia="nl-BE"/>
        </w:rPr>
        <w:br/>
      </w:r>
    </w:p>
    <w:p w14:paraId="776CD19A" w14:textId="77777777" w:rsidR="00D30C44" w:rsidRDefault="00902085" w:rsidP="00902085">
      <w:pPr>
        <w:rPr>
          <w:szCs w:val="19"/>
          <w:lang w:val="en-US" w:eastAsia="nl-BE"/>
        </w:rPr>
      </w:pPr>
      <w:r w:rsidRPr="009D7138">
        <w:rPr>
          <w:b/>
          <w:bCs/>
          <w:szCs w:val="19"/>
          <w:lang w:val="en-US" w:eastAsia="nl-BE"/>
        </w:rPr>
        <w:t>Test 2:</w:t>
      </w:r>
      <w:r w:rsidR="0053794D">
        <w:rPr>
          <w:b/>
          <w:bCs/>
          <w:szCs w:val="19"/>
          <w:lang w:val="en-US" w:eastAsia="nl-BE"/>
        </w:rPr>
        <w:t xml:space="preserve"> </w:t>
      </w:r>
      <w:proofErr w:type="spellStart"/>
      <w:r w:rsidR="0053794D">
        <w:rPr>
          <w:szCs w:val="19"/>
          <w:lang w:val="en-US" w:eastAsia="nl-BE"/>
        </w:rPr>
        <w:t>Connectivitei</w:t>
      </w:r>
      <w:r w:rsidR="00DC7495">
        <w:rPr>
          <w:szCs w:val="19"/>
          <w:lang w:val="en-US" w:eastAsia="nl-BE"/>
        </w:rPr>
        <w:t>t</w:t>
      </w:r>
      <w:proofErr w:type="spellEnd"/>
      <w:r w:rsidR="0053794D">
        <w:rPr>
          <w:szCs w:val="19"/>
          <w:lang w:val="en-US" w:eastAsia="nl-BE"/>
        </w:rPr>
        <w:t xml:space="preserve"> </w:t>
      </w:r>
      <w:proofErr w:type="spellStart"/>
      <w:r w:rsidR="0053794D">
        <w:rPr>
          <w:szCs w:val="19"/>
          <w:lang w:val="en-US" w:eastAsia="nl-BE"/>
        </w:rPr>
        <w:t>tussen</w:t>
      </w:r>
      <w:proofErr w:type="spellEnd"/>
      <w:r w:rsidR="0053794D">
        <w:rPr>
          <w:szCs w:val="19"/>
          <w:lang w:val="en-US" w:eastAsia="nl-BE"/>
        </w:rPr>
        <w:t xml:space="preserve"> NY </w:t>
      </w:r>
      <w:proofErr w:type="spellStart"/>
      <w:r w:rsidR="0053794D">
        <w:rPr>
          <w:szCs w:val="19"/>
          <w:lang w:val="en-US" w:eastAsia="nl-BE"/>
        </w:rPr>
        <w:t>en</w:t>
      </w:r>
      <w:proofErr w:type="spellEnd"/>
      <w:r w:rsidR="0053794D">
        <w:rPr>
          <w:szCs w:val="19"/>
          <w:lang w:val="en-US" w:eastAsia="nl-BE"/>
        </w:rPr>
        <w:t xml:space="preserve"> BRU</w:t>
      </w:r>
      <w:r w:rsidRPr="009D7138">
        <w:rPr>
          <w:szCs w:val="19"/>
          <w:lang w:val="en-US" w:eastAsia="nl-BE"/>
        </w:rPr>
        <w:br/>
        <w:t xml:space="preserve">Commando: </w:t>
      </w:r>
      <w:r w:rsidR="0053794D">
        <w:rPr>
          <w:szCs w:val="19"/>
          <w:lang w:val="en-US" w:eastAsia="nl-BE"/>
        </w:rPr>
        <w:t>ping</w:t>
      </w:r>
    </w:p>
    <w:p w14:paraId="7755EDF0" w14:textId="121283CA" w:rsidR="00902085" w:rsidRDefault="00D30C44" w:rsidP="00902085">
      <w:pPr>
        <w:rPr>
          <w:szCs w:val="19"/>
          <w:lang w:val="en-US" w:eastAsia="nl-BE"/>
        </w:rPr>
      </w:pPr>
      <w:r>
        <w:rPr>
          <w:szCs w:val="19"/>
          <w:lang w:val="en-US" w:eastAsia="nl-BE"/>
        </w:rPr>
        <w:t xml:space="preserve">Ping van workstation BRU </w:t>
      </w:r>
      <w:proofErr w:type="spellStart"/>
      <w:r>
        <w:rPr>
          <w:szCs w:val="19"/>
          <w:lang w:val="en-US" w:eastAsia="nl-BE"/>
        </w:rPr>
        <w:t>naar</w:t>
      </w:r>
      <w:proofErr w:type="spellEnd"/>
      <w:r>
        <w:rPr>
          <w:szCs w:val="19"/>
          <w:lang w:val="en-US" w:eastAsia="nl-BE"/>
        </w:rPr>
        <w:t xml:space="preserve"> workstation NY</w:t>
      </w:r>
      <w:r w:rsidR="00E65375">
        <w:rPr>
          <w:szCs w:val="19"/>
          <w:lang w:val="en-US" w:eastAsia="nl-BE"/>
        </w:rPr>
        <w:br/>
      </w:r>
      <w:r w:rsidRPr="00491C1C">
        <w:rPr>
          <w:noProof/>
          <w:szCs w:val="19"/>
          <w:lang w:val="en-US"/>
        </w:rPr>
        <w:drawing>
          <wp:inline distT="0" distB="0" distL="0" distR="0" wp14:anchorId="3CBC28B4" wp14:editId="19725683">
            <wp:extent cx="3268980" cy="1240194"/>
            <wp:effectExtent l="0" t="0" r="7620" b="0"/>
            <wp:docPr id="1118823266"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5C53FFC3" w14:textId="23EC50EC" w:rsidR="00534613" w:rsidRPr="00902085" w:rsidRDefault="00D30C44" w:rsidP="00902085">
      <w:pPr>
        <w:rPr>
          <w:szCs w:val="19"/>
          <w:lang w:val="en-US"/>
        </w:rPr>
      </w:pPr>
      <w:r>
        <w:rPr>
          <w:szCs w:val="19"/>
          <w:lang w:val="en-US" w:eastAsia="nl-BE"/>
        </w:rPr>
        <w:t xml:space="preserve">Ping van workstation NY </w:t>
      </w:r>
      <w:proofErr w:type="spellStart"/>
      <w:r>
        <w:rPr>
          <w:szCs w:val="19"/>
          <w:lang w:val="en-US" w:eastAsia="nl-BE"/>
        </w:rPr>
        <w:t>naar</w:t>
      </w:r>
      <w:proofErr w:type="spellEnd"/>
      <w:r>
        <w:rPr>
          <w:szCs w:val="19"/>
          <w:lang w:val="en-US" w:eastAsia="nl-BE"/>
        </w:rPr>
        <w:t xml:space="preserve"> workstation BRU</w:t>
      </w:r>
      <w:r>
        <w:rPr>
          <w:szCs w:val="19"/>
          <w:lang w:val="en-US" w:eastAsia="nl-BE"/>
        </w:rPr>
        <w:br/>
      </w:r>
      <w:r w:rsidRPr="00E65375">
        <w:rPr>
          <w:noProof/>
          <w:szCs w:val="19"/>
          <w:lang w:val="en-US"/>
        </w:rPr>
        <w:drawing>
          <wp:inline distT="0" distB="0" distL="0" distR="0" wp14:anchorId="3BE93F7C" wp14:editId="63F51C98">
            <wp:extent cx="3276600" cy="998153"/>
            <wp:effectExtent l="0" t="0" r="0" b="0"/>
            <wp:docPr id="868652337"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06634" cy="1007302"/>
                    </a:xfrm>
                    <a:prstGeom prst="rect">
                      <a:avLst/>
                    </a:prstGeom>
                    <a:noFill/>
                    <a:ln>
                      <a:noFill/>
                    </a:ln>
                  </pic:spPr>
                </pic:pic>
              </a:graphicData>
            </a:graphic>
          </wp:inline>
        </w:drawing>
      </w:r>
      <w:r w:rsidR="00534613" w:rsidRPr="00902085">
        <w:rPr>
          <w:rFonts w:asciiTheme="majorHAnsi" w:hAnsiTheme="majorHAnsi"/>
          <w:sz w:val="28"/>
          <w:szCs w:val="28"/>
          <w:lang w:val="en-US"/>
        </w:rPr>
        <w:br w:type="page"/>
      </w:r>
    </w:p>
    <w:p w14:paraId="76513A7E" w14:textId="2A2D7913" w:rsidR="0063097F" w:rsidRDefault="0063097F" w:rsidP="0063097F">
      <w:pPr>
        <w:pStyle w:val="Kop1"/>
        <w:rPr>
          <w:lang w:val="en-US"/>
        </w:rPr>
      </w:pPr>
      <w:r w:rsidRPr="00C00A62">
        <w:rPr>
          <w:lang w:val="en-US"/>
        </w:rPr>
        <w:lastRenderedPageBreak/>
        <w:t xml:space="preserve">Fase </w:t>
      </w:r>
      <w:r>
        <w:rPr>
          <w:lang w:val="en-US"/>
        </w:rPr>
        <w:t>8</w:t>
      </w:r>
      <w:r w:rsidRPr="00C00A62">
        <w:rPr>
          <w:lang w:val="en-US"/>
        </w:rPr>
        <w:t xml:space="preserve"> Add provider connectivity w</w:t>
      </w:r>
      <w:r>
        <w:rPr>
          <w:lang w:val="en-US"/>
        </w:rPr>
        <w:t>ith BGP and Network Address Translation</w:t>
      </w:r>
    </w:p>
    <w:p w14:paraId="36C97F98" w14:textId="77A08971" w:rsidR="0063097F" w:rsidRPr="00215C25" w:rsidRDefault="0063097F" w:rsidP="0063097F">
      <w:pPr>
        <w:rPr>
          <w:rFonts w:asciiTheme="majorHAnsi" w:hAnsiTheme="majorHAnsi"/>
          <w:b/>
          <w:bCs/>
          <w:sz w:val="28"/>
          <w:szCs w:val="28"/>
        </w:rPr>
      </w:pPr>
      <w:r w:rsidRPr="00215C25">
        <w:rPr>
          <w:rFonts w:asciiTheme="majorHAnsi" w:hAnsiTheme="majorHAnsi"/>
          <w:b/>
          <w:bCs/>
          <w:sz w:val="28"/>
          <w:szCs w:val="28"/>
        </w:rPr>
        <w:t>11.1 Doel</w:t>
      </w:r>
    </w:p>
    <w:p w14:paraId="4B0ADD9B" w14:textId="77777777" w:rsidR="00A97DCA" w:rsidRPr="00A97DCA" w:rsidRDefault="0063097F" w:rsidP="00A97DCA">
      <w:pPr>
        <w:rPr>
          <w:szCs w:val="19"/>
        </w:rPr>
      </w:pPr>
      <w:r w:rsidRPr="0063097F">
        <w:rPr>
          <w:szCs w:val="19"/>
        </w:rPr>
        <w:t>In deze fase van he</w:t>
      </w:r>
      <w:r>
        <w:rPr>
          <w:szCs w:val="19"/>
        </w:rPr>
        <w:t xml:space="preserve">t project gaan we ervoor zorgen </w:t>
      </w:r>
      <w:r w:rsidR="00A97DCA" w:rsidRPr="00A97DCA">
        <w:rPr>
          <w:szCs w:val="19"/>
        </w:rPr>
        <w:t>dat de communicatie tussen New York en Brussel verloopt via de provider met behulp van BGP. BGP zorgt ervoor dat de verschillende netwerken hun routes met elkaar delen, zodat beide locaties weten via welk pad ze elkaar kunnen bereiken.</w:t>
      </w:r>
    </w:p>
    <w:p w14:paraId="33E2EC63" w14:textId="77777777" w:rsidR="00A97DCA" w:rsidRPr="00A97DCA" w:rsidRDefault="00A97DCA" w:rsidP="00A97DCA">
      <w:pPr>
        <w:rPr>
          <w:szCs w:val="19"/>
        </w:rPr>
      </w:pPr>
      <w:r w:rsidRPr="00A97DCA">
        <w:rPr>
          <w:szCs w:val="19"/>
        </w:rPr>
        <w:t>Daarnaast configureren we NAT zodat de IP-adressen van de toestellen in het LAN kunnen vertaald worden naar een extern adres wanneer verkeer naar de WAN gaat. Hierdoor kunnen deze toestellen communiceren met andere netwerken via de provider.</w:t>
      </w:r>
    </w:p>
    <w:p w14:paraId="12172EDC" w14:textId="0813B2D3" w:rsidR="0063097F" w:rsidRDefault="00A97DCA" w:rsidP="0063097F">
      <w:pPr>
        <w:rPr>
          <w:rFonts w:asciiTheme="majorHAnsi" w:hAnsiTheme="majorHAnsi"/>
          <w:b/>
          <w:bCs/>
          <w:sz w:val="28"/>
          <w:szCs w:val="28"/>
        </w:rPr>
      </w:pPr>
      <w:r w:rsidRPr="00A97DCA">
        <w:rPr>
          <w:rFonts w:asciiTheme="majorHAnsi" w:hAnsiTheme="majorHAnsi"/>
          <w:b/>
          <w:bCs/>
          <w:sz w:val="28"/>
          <w:szCs w:val="28"/>
        </w:rPr>
        <w:t>11.2 BGP</w:t>
      </w:r>
    </w:p>
    <w:p w14:paraId="7D68DB2B" w14:textId="47D1D40B" w:rsidR="00A97DCA" w:rsidRPr="00A97DCA" w:rsidRDefault="00A97DCA" w:rsidP="00A97DCA">
      <w:pPr>
        <w:rPr>
          <w:szCs w:val="19"/>
        </w:rPr>
      </w:pPr>
      <w:r w:rsidRPr="00A97DCA">
        <w:rPr>
          <w:szCs w:val="19"/>
        </w:rPr>
        <w:t>Om de communicatie</w:t>
      </w:r>
      <w:r w:rsidR="00215C25">
        <w:rPr>
          <w:szCs w:val="19"/>
        </w:rPr>
        <w:t xml:space="preserve"> tussen de twee </w:t>
      </w:r>
      <w:proofErr w:type="spellStart"/>
      <w:r w:rsidR="00215C25">
        <w:rPr>
          <w:szCs w:val="19"/>
        </w:rPr>
        <w:t>LAN’s</w:t>
      </w:r>
      <w:proofErr w:type="spellEnd"/>
      <w:r w:rsidRPr="00A97DCA">
        <w:rPr>
          <w:szCs w:val="19"/>
        </w:rPr>
        <w:t xml:space="preserve"> via de provider mogelijk te maken, hebben we BGP geconfigureerd op de firewalls en op de provider router. BGP is een routingprotocol dat gebruikt wordt om verschillende netwerken met elkaar te verbinden door routes tussen deze netwerken uit te wisselen. In ons project betekent dit dat New York en Brussel via de provider leren hoe ze elkaar kunnen bereiken.</w:t>
      </w:r>
    </w:p>
    <w:p w14:paraId="1D7A339C" w14:textId="0A41A459" w:rsidR="00215C25" w:rsidRPr="00215C25" w:rsidRDefault="00215C25" w:rsidP="00215C25">
      <w:pPr>
        <w:rPr>
          <w:szCs w:val="19"/>
        </w:rPr>
      </w:pPr>
      <w:r w:rsidRPr="00215C25">
        <w:rPr>
          <w:szCs w:val="19"/>
        </w:rPr>
        <w:t>De netwerken in onze opstelling krijgen elk een eigen AS</w:t>
      </w:r>
      <w:r w:rsidRPr="00215C25">
        <w:rPr>
          <w:szCs w:val="19"/>
        </w:rPr>
        <w:noBreakHyphen/>
        <w:t xml:space="preserve">nummer. Dit is een uniek nummer dat gebruikt wordt om een volledig netwerk te identificeren, zoals New York, Brussel of de provider. Wanneer BGP </w:t>
      </w:r>
      <w:r>
        <w:rPr>
          <w:szCs w:val="19"/>
        </w:rPr>
        <w:t>actief is</w:t>
      </w:r>
      <w:r w:rsidRPr="00215C25">
        <w:rPr>
          <w:szCs w:val="19"/>
        </w:rPr>
        <w:t>, gebruikt een toestel dit nummer om te zien van welk netwerk een route afkomstig is en met welk netwerk het communiceren moet. Op die manier kunnen de verschillende netwerken correct informatie uitwisselen en bepalen via welke weg verkeer verstuurd moet worden.</w:t>
      </w:r>
    </w:p>
    <w:p w14:paraId="741A9B38" w14:textId="77777777" w:rsidR="00215C25" w:rsidRDefault="00215C25" w:rsidP="00215C25">
      <w:pPr>
        <w:rPr>
          <w:szCs w:val="19"/>
        </w:rPr>
      </w:pPr>
      <w:r w:rsidRPr="00215C25">
        <w:rPr>
          <w:szCs w:val="19"/>
        </w:rPr>
        <w:t xml:space="preserve">In onze configuratie maakt de firewall in New York gebruik van AS 65100, de provider van AS 65200 en de firewall in Brussel van AS 65300. Omdat deze nummers verschillend zijn, wordt gebruik gemaakt van </w:t>
      </w:r>
      <w:proofErr w:type="spellStart"/>
      <w:r w:rsidRPr="00215C25">
        <w:rPr>
          <w:szCs w:val="19"/>
        </w:rPr>
        <w:t>eBGP</w:t>
      </w:r>
      <w:proofErr w:type="spellEnd"/>
      <w:r w:rsidRPr="00215C25">
        <w:rPr>
          <w:szCs w:val="19"/>
        </w:rPr>
        <w:t>, waarbij routes tussen deze netwerken worden gedeeld.</w:t>
      </w:r>
    </w:p>
    <w:p w14:paraId="7627D700" w14:textId="77777777" w:rsidR="00E47AC4" w:rsidRPr="00E47AC4" w:rsidRDefault="00603F8D" w:rsidP="00E47AC4">
      <w:pPr>
        <w:rPr>
          <w:szCs w:val="19"/>
        </w:rPr>
      </w:pPr>
      <w:r>
        <w:rPr>
          <w:szCs w:val="19"/>
        </w:rPr>
        <w:t xml:space="preserve">De configuratie gebeurde in de virtual router van de firewall. Hier hebben we BGP ingeschakeld, een router ID ingesteld en het juiste AS-nummer toegewezen. </w:t>
      </w:r>
      <w:r w:rsidRPr="00E47AC4">
        <w:rPr>
          <w:szCs w:val="19"/>
        </w:rPr>
        <w:t xml:space="preserve">Vervolgens hebben we een peer </w:t>
      </w:r>
      <w:proofErr w:type="spellStart"/>
      <w:r w:rsidRPr="00E47AC4">
        <w:rPr>
          <w:szCs w:val="19"/>
        </w:rPr>
        <w:t>group</w:t>
      </w:r>
      <w:proofErr w:type="spellEnd"/>
      <w:r w:rsidRPr="00E47AC4">
        <w:rPr>
          <w:szCs w:val="19"/>
        </w:rPr>
        <w:t xml:space="preserve"> aangemaakt om de instellingen van de BGP-buren eenvoudiger te beheren.</w:t>
      </w:r>
      <w:r w:rsidR="00E47AC4" w:rsidRPr="00E47AC4">
        <w:rPr>
          <w:rFonts w:ascii="Segoe UI" w:eastAsia="Times New Roman" w:hAnsi="Segoe UI" w:cs="Segoe UI"/>
          <w:kern w:val="0"/>
          <w:sz w:val="21"/>
          <w:szCs w:val="21"/>
          <w14:ligatures w14:val="none"/>
        </w:rPr>
        <w:t xml:space="preserve"> </w:t>
      </w:r>
      <w:r w:rsidR="00E47AC4" w:rsidRPr="00E47AC4">
        <w:rPr>
          <w:szCs w:val="19"/>
        </w:rPr>
        <w:t>Daarna hebben we de provider router toegevoegd als BGP</w:t>
      </w:r>
      <w:r w:rsidR="00E47AC4" w:rsidRPr="00E47AC4">
        <w:rPr>
          <w:szCs w:val="19"/>
        </w:rPr>
        <w:noBreakHyphen/>
        <w:t xml:space="preserve">peer binnen deze peer </w:t>
      </w:r>
      <w:proofErr w:type="spellStart"/>
      <w:r w:rsidR="00E47AC4" w:rsidRPr="00E47AC4">
        <w:rPr>
          <w:szCs w:val="19"/>
        </w:rPr>
        <w:t>group</w:t>
      </w:r>
      <w:proofErr w:type="spellEnd"/>
      <w:r w:rsidR="00E47AC4" w:rsidRPr="00E47AC4">
        <w:rPr>
          <w:szCs w:val="19"/>
        </w:rPr>
        <w:t>. Een BGP</w:t>
      </w:r>
      <w:r w:rsidR="00E47AC4" w:rsidRPr="00E47AC4">
        <w:rPr>
          <w:szCs w:val="19"/>
        </w:rPr>
        <w:noBreakHyphen/>
        <w:t>peer is een toestel waarmee de firewall routinginformatie uitwisselt. Voor New York gebeurt dit tussen 10.101.6.13 op de firewall en 10.101.6.14 op de provider. In Brussel gebeurt dit tussen 10.102.3.1 op de firewall en 10.102.3.2 op de provider</w:t>
      </w:r>
      <w:r w:rsidR="00E47AC4">
        <w:rPr>
          <w:szCs w:val="19"/>
        </w:rPr>
        <w:t xml:space="preserve">. </w:t>
      </w:r>
      <w:r w:rsidR="00E47AC4" w:rsidRPr="00E47AC4">
        <w:rPr>
          <w:szCs w:val="19"/>
        </w:rPr>
        <w:t>Zodra deze buurrelaties actief zijn, wisselen de toestellen automatisch routes uit.</w:t>
      </w:r>
    </w:p>
    <w:p w14:paraId="51D6E54F" w14:textId="2EC3453B" w:rsidR="0059667E" w:rsidRDefault="00E47AC4" w:rsidP="00E47AC4">
      <w:pPr>
        <w:rPr>
          <w:szCs w:val="19"/>
        </w:rPr>
      </w:pPr>
      <w:r w:rsidRPr="00E47AC4">
        <w:rPr>
          <w:szCs w:val="19"/>
        </w:rPr>
        <w:t>De firewalls sturen hun interne netwerken door naar de provider en ontvangen op hun beurt de netwerken van de andere site. Op basis van deze informatie bepalen ze via welk pad het verkeer moet verlopen, waardoor communicatie tussen New York en Brussel mogelijk wordt via de provider.</w:t>
      </w:r>
    </w:p>
    <w:p w14:paraId="1443A85A" w14:textId="77777777" w:rsidR="0059667E" w:rsidRDefault="0059667E">
      <w:pPr>
        <w:spacing w:after="0"/>
        <w:rPr>
          <w:szCs w:val="19"/>
        </w:rPr>
      </w:pPr>
      <w:r>
        <w:rPr>
          <w:szCs w:val="19"/>
        </w:rPr>
        <w:br w:type="page"/>
      </w:r>
    </w:p>
    <w:p w14:paraId="76301C86" w14:textId="77777777" w:rsidR="00E47AC4" w:rsidRPr="00E47AC4" w:rsidRDefault="00E47AC4" w:rsidP="00E47AC4">
      <w:pPr>
        <w:rPr>
          <w:szCs w:val="19"/>
        </w:rPr>
      </w:pPr>
    </w:p>
    <w:p w14:paraId="7CF00F11" w14:textId="03D3AED9" w:rsidR="00E47AC4" w:rsidRDefault="00E47AC4" w:rsidP="00E47AC4">
      <w:pPr>
        <w:rPr>
          <w:rFonts w:asciiTheme="majorHAnsi" w:hAnsiTheme="majorHAnsi"/>
          <w:b/>
          <w:bCs/>
          <w:sz w:val="28"/>
          <w:szCs w:val="28"/>
        </w:rPr>
      </w:pPr>
      <w:r w:rsidRPr="00E47AC4">
        <w:rPr>
          <w:rFonts w:asciiTheme="majorHAnsi" w:hAnsiTheme="majorHAnsi"/>
          <w:b/>
          <w:bCs/>
          <w:sz w:val="28"/>
          <w:szCs w:val="28"/>
        </w:rPr>
        <w:t>11.3 NAT</w:t>
      </w:r>
    </w:p>
    <w:p w14:paraId="6A294FC7" w14:textId="4D04EF89" w:rsidR="00ED452B" w:rsidRPr="00ED452B" w:rsidRDefault="00ED452B" w:rsidP="00ED452B">
      <w:pPr>
        <w:rPr>
          <w:szCs w:val="19"/>
        </w:rPr>
      </w:pPr>
      <w:r w:rsidRPr="00ED452B">
        <w:rPr>
          <w:szCs w:val="19"/>
        </w:rPr>
        <w:t xml:space="preserve">Naast </w:t>
      </w:r>
      <w:r>
        <w:rPr>
          <w:szCs w:val="19"/>
        </w:rPr>
        <w:t>BGP</w:t>
      </w:r>
      <w:r w:rsidRPr="00ED452B">
        <w:rPr>
          <w:szCs w:val="19"/>
        </w:rPr>
        <w:t xml:space="preserve"> hebben we ook NAT geconfigureerd op de firewalls. NAT zorgt ervoor dat toestellen uit het LAN kunnen communiceren met netwerken buiten hun eigen netwerk. De IP</w:t>
      </w:r>
      <w:r w:rsidRPr="00ED452B">
        <w:rPr>
          <w:szCs w:val="19"/>
        </w:rPr>
        <w:noBreakHyphen/>
        <w:t>adressen die in het LAN gebruikt worden, kunnen namelijk niet rechtstreeks gebruikt worden op de WAN. Daarom zorgt de firewall ervoor dat deze adressen worden aangepast wanneer verkeer naar buiten gestuurd wordt.</w:t>
      </w:r>
    </w:p>
    <w:p w14:paraId="4DE68379" w14:textId="3BBFFF80" w:rsidR="00ED452B" w:rsidRPr="00ED452B" w:rsidRDefault="00ED452B" w:rsidP="00ED452B">
      <w:pPr>
        <w:rPr>
          <w:szCs w:val="19"/>
        </w:rPr>
      </w:pPr>
      <w:r w:rsidRPr="00ED452B">
        <w:rPr>
          <w:szCs w:val="19"/>
        </w:rPr>
        <w:t xml:space="preserve">In onze opstelling maken we gebruik van NAT in de vorm van PAT. Bij PAT worden meerdere toestellen </w:t>
      </w:r>
      <w:r w:rsidR="008549FA">
        <w:rPr>
          <w:szCs w:val="19"/>
        </w:rPr>
        <w:t xml:space="preserve">in de LAN </w:t>
      </w:r>
      <w:r w:rsidRPr="00ED452B">
        <w:rPr>
          <w:szCs w:val="19"/>
        </w:rPr>
        <w:t>vertaald naar hetzelfde extern IP</w:t>
      </w:r>
      <w:r w:rsidRPr="00ED452B">
        <w:rPr>
          <w:szCs w:val="19"/>
        </w:rPr>
        <w:noBreakHyphen/>
        <w:t>adres, maar wordt er gebruik gemaakt van verschillende poortnummers om de verbindingen van elkaar te onderscheiden. Hierdoor kunnen meerdere toestellen tegelijk communiceren via één adres van de firewall.</w:t>
      </w:r>
    </w:p>
    <w:p w14:paraId="1A156249" w14:textId="262C4C2B" w:rsidR="008549FA" w:rsidRPr="008549FA" w:rsidRDefault="008549FA" w:rsidP="008549FA">
      <w:pPr>
        <w:rPr>
          <w:szCs w:val="19"/>
        </w:rPr>
      </w:pPr>
      <w:r w:rsidRPr="008549FA">
        <w:rPr>
          <w:szCs w:val="19"/>
        </w:rPr>
        <w:t xml:space="preserve">Wanneer een toestel uit </w:t>
      </w:r>
      <w:r>
        <w:rPr>
          <w:szCs w:val="19"/>
        </w:rPr>
        <w:t>de</w:t>
      </w:r>
      <w:r w:rsidRPr="008549FA">
        <w:rPr>
          <w:szCs w:val="19"/>
        </w:rPr>
        <w:t xml:space="preserve"> LAN </w:t>
      </w:r>
      <w:r>
        <w:rPr>
          <w:szCs w:val="19"/>
        </w:rPr>
        <w:t>iets verstuurt</w:t>
      </w:r>
      <w:r w:rsidRPr="008549FA">
        <w:rPr>
          <w:szCs w:val="19"/>
        </w:rPr>
        <w:t>, komt dit eerst toe op de firewall via de INSIDE</w:t>
      </w:r>
      <w:r w:rsidRPr="008549FA">
        <w:rPr>
          <w:szCs w:val="19"/>
        </w:rPr>
        <w:noBreakHyphen/>
        <w:t>zone. Op dat moment past de firewall NAT toe en wordt het interne IP</w:t>
      </w:r>
      <w:r w:rsidRPr="008549FA">
        <w:rPr>
          <w:szCs w:val="19"/>
        </w:rPr>
        <w:noBreakHyphen/>
        <w:t>adres vervangen door het WAN</w:t>
      </w:r>
      <w:r w:rsidRPr="008549FA">
        <w:rPr>
          <w:szCs w:val="19"/>
        </w:rPr>
        <w:noBreakHyphen/>
        <w:t>adres van de firewall. Daarna wordt het verkeer doorgestuurd naar de provider via de WAN</w:t>
      </w:r>
      <w:r w:rsidRPr="008549FA">
        <w:rPr>
          <w:szCs w:val="19"/>
        </w:rPr>
        <w:noBreakHyphen/>
        <w:t>zone. Hierdoor lijkt het voor de buitenwereld alsof het verkeer afkomstig is van de firewall zelf.</w:t>
      </w:r>
    </w:p>
    <w:p w14:paraId="41685599" w14:textId="77777777" w:rsidR="008549FA" w:rsidRPr="008549FA" w:rsidRDefault="008549FA" w:rsidP="008549FA">
      <w:pPr>
        <w:rPr>
          <w:szCs w:val="19"/>
        </w:rPr>
      </w:pPr>
      <w:r w:rsidRPr="008549FA">
        <w:rPr>
          <w:szCs w:val="19"/>
        </w:rPr>
        <w:t>Doordat we PAT gebruiken, kunnen meerdere toestellen tegelijk verbinding maken naar andere netwerken. Elk toestel krijgt daarbij hetzelfde WAN</w:t>
      </w:r>
      <w:r w:rsidRPr="008549FA">
        <w:rPr>
          <w:szCs w:val="19"/>
        </w:rPr>
        <w:noBreakHyphen/>
        <w:t>adres, maar gebruikt een andere poort. De firewall houdt deze combinaties van IP</w:t>
      </w:r>
      <w:r w:rsidRPr="008549FA">
        <w:rPr>
          <w:szCs w:val="19"/>
        </w:rPr>
        <w:noBreakHyphen/>
        <w:t>adres en poort bij, zodat het verkeer ook correct teruggestuurd kan worden naar het juiste toestel.</w:t>
      </w:r>
    </w:p>
    <w:p w14:paraId="049504BD" w14:textId="0E7CDD0C" w:rsidR="008549FA" w:rsidRDefault="008549FA" w:rsidP="008549FA">
      <w:pPr>
        <w:rPr>
          <w:szCs w:val="19"/>
        </w:rPr>
      </w:pPr>
      <w:r w:rsidRPr="008549FA">
        <w:rPr>
          <w:szCs w:val="19"/>
        </w:rPr>
        <w:t>Wanneer er antwoord komt van buitenaf, gebruikt de firewall deze informatie om te bepalen naar welk</w:t>
      </w:r>
      <w:r>
        <w:rPr>
          <w:szCs w:val="19"/>
        </w:rPr>
        <w:t xml:space="preserve"> </w:t>
      </w:r>
      <w:r w:rsidRPr="008549FA">
        <w:rPr>
          <w:szCs w:val="19"/>
        </w:rPr>
        <w:t xml:space="preserve">toestel </w:t>
      </w:r>
      <w:r>
        <w:rPr>
          <w:szCs w:val="19"/>
        </w:rPr>
        <w:t xml:space="preserve">in de LAN </w:t>
      </w:r>
      <w:r w:rsidRPr="008549FA">
        <w:rPr>
          <w:szCs w:val="19"/>
        </w:rPr>
        <w:t>het verkeer teruggestuurd moet worden. Op die manier blijft de communicatie in twee richtingen werken, ook al delen meerdere toestellen hetzelfde externe adres.</w:t>
      </w:r>
    </w:p>
    <w:p w14:paraId="5AC37247" w14:textId="390ACDC2" w:rsidR="00930C2B" w:rsidRDefault="00930C2B" w:rsidP="00930C2B">
      <w:pPr>
        <w:rPr>
          <w:szCs w:val="19"/>
        </w:rPr>
      </w:pPr>
      <w:r w:rsidRPr="00930C2B">
        <w:rPr>
          <w:szCs w:val="19"/>
        </w:rPr>
        <w:t>In onze configuratie hebben we dit ingesteld door een NAT</w:t>
      </w:r>
      <w:r w:rsidRPr="00930C2B">
        <w:rPr>
          <w:szCs w:val="19"/>
        </w:rPr>
        <w:noBreakHyphen/>
        <w:t xml:space="preserve">regel te maken op </w:t>
      </w:r>
      <w:r>
        <w:rPr>
          <w:szCs w:val="19"/>
        </w:rPr>
        <w:t>onze</w:t>
      </w:r>
      <w:r w:rsidRPr="00930C2B">
        <w:rPr>
          <w:szCs w:val="19"/>
        </w:rPr>
        <w:t xml:space="preserve"> firewall</w:t>
      </w:r>
      <w:r>
        <w:rPr>
          <w:szCs w:val="19"/>
        </w:rPr>
        <w:t>s</w:t>
      </w:r>
      <w:r w:rsidRPr="00930C2B">
        <w:rPr>
          <w:szCs w:val="19"/>
        </w:rPr>
        <w:t>. In deze regel hebben we aangegeven dat verkeer dat van de INSIDE zone</w:t>
      </w:r>
      <w:r>
        <w:rPr>
          <w:szCs w:val="19"/>
        </w:rPr>
        <w:t xml:space="preserve"> (LAN NY of BRU)</w:t>
      </w:r>
      <w:r w:rsidRPr="00930C2B">
        <w:rPr>
          <w:szCs w:val="19"/>
        </w:rPr>
        <w:t xml:space="preserve"> naar de WAN zone</w:t>
      </w:r>
      <w:r>
        <w:rPr>
          <w:szCs w:val="19"/>
        </w:rPr>
        <w:t xml:space="preserve"> (</w:t>
      </w:r>
      <w:proofErr w:type="spellStart"/>
      <w:r>
        <w:rPr>
          <w:szCs w:val="19"/>
        </w:rPr>
        <w:t>R_Provider</w:t>
      </w:r>
      <w:proofErr w:type="spellEnd"/>
      <w:r>
        <w:rPr>
          <w:szCs w:val="19"/>
        </w:rPr>
        <w:t>)</w:t>
      </w:r>
      <w:r w:rsidRPr="00930C2B">
        <w:rPr>
          <w:szCs w:val="19"/>
        </w:rPr>
        <w:t xml:space="preserve"> gaat, vertaald moet worden naar het WAN adres van de firewall. Voor New York wordt al het verkeer vertaald naar 10.101.6.13 en voor Brussel naar 10.102.3.1.</w:t>
      </w:r>
    </w:p>
    <w:p w14:paraId="0FF6FCC7" w14:textId="77777777" w:rsidR="00491C1C" w:rsidRPr="00622555" w:rsidRDefault="00491C1C">
      <w:pPr>
        <w:spacing w:after="0"/>
        <w:rPr>
          <w:rFonts w:asciiTheme="majorHAnsi" w:hAnsiTheme="majorHAnsi"/>
          <w:b/>
          <w:bCs/>
          <w:sz w:val="28"/>
          <w:szCs w:val="28"/>
        </w:rPr>
      </w:pPr>
      <w:r w:rsidRPr="00622555">
        <w:rPr>
          <w:rFonts w:asciiTheme="majorHAnsi" w:hAnsiTheme="majorHAnsi"/>
          <w:b/>
          <w:bCs/>
          <w:sz w:val="28"/>
          <w:szCs w:val="28"/>
        </w:rPr>
        <w:br w:type="page"/>
      </w:r>
    </w:p>
    <w:p w14:paraId="3107E40F" w14:textId="68E76412" w:rsidR="00930C2B" w:rsidRDefault="00F32164" w:rsidP="00930C2B">
      <w:pPr>
        <w:rPr>
          <w:rFonts w:asciiTheme="majorHAnsi" w:hAnsiTheme="majorHAnsi"/>
          <w:b/>
          <w:bCs/>
          <w:sz w:val="28"/>
          <w:szCs w:val="28"/>
          <w:lang w:val="en-US"/>
        </w:rPr>
      </w:pPr>
      <w:r w:rsidRPr="00F32164">
        <w:rPr>
          <w:rFonts w:asciiTheme="majorHAnsi" w:hAnsiTheme="majorHAnsi"/>
          <w:b/>
          <w:bCs/>
          <w:sz w:val="28"/>
          <w:szCs w:val="28"/>
          <w:lang w:val="en-US"/>
        </w:rPr>
        <w:lastRenderedPageBreak/>
        <w:t xml:space="preserve">11.4 </w:t>
      </w:r>
      <w:proofErr w:type="spellStart"/>
      <w:r w:rsidR="00930C2B" w:rsidRPr="00F32164">
        <w:rPr>
          <w:rFonts w:asciiTheme="majorHAnsi" w:hAnsiTheme="majorHAnsi"/>
          <w:b/>
          <w:bCs/>
          <w:sz w:val="28"/>
          <w:szCs w:val="28"/>
          <w:lang w:val="en-US"/>
        </w:rPr>
        <w:t>Testplan</w:t>
      </w:r>
      <w:proofErr w:type="spellEnd"/>
    </w:p>
    <w:p w14:paraId="6F72AC0C" w14:textId="16647313" w:rsidR="00F32164" w:rsidRPr="00F32164" w:rsidRDefault="00F32164" w:rsidP="00930C2B">
      <w:pPr>
        <w:rPr>
          <w:rFonts w:asciiTheme="majorHAnsi" w:hAnsiTheme="majorHAnsi"/>
          <w:b/>
          <w:bCs/>
          <w:sz w:val="28"/>
          <w:szCs w:val="28"/>
          <w:lang w:val="en-US"/>
        </w:rPr>
      </w:pPr>
      <w:r>
        <w:rPr>
          <w:rFonts w:asciiTheme="majorHAnsi" w:hAnsiTheme="majorHAnsi"/>
          <w:b/>
          <w:bCs/>
          <w:sz w:val="28"/>
          <w:szCs w:val="28"/>
          <w:lang w:val="en-US"/>
        </w:rPr>
        <w:t>BGP</w:t>
      </w:r>
    </w:p>
    <w:p w14:paraId="1A105B91" w14:textId="6602A161" w:rsidR="00D30C44" w:rsidRDefault="00F32164" w:rsidP="00E65375">
      <w:pPr>
        <w:rPr>
          <w:szCs w:val="19"/>
          <w:lang w:val="en-US" w:eastAsia="nl-BE"/>
        </w:rPr>
      </w:pPr>
      <w:r w:rsidRPr="00F32164">
        <w:rPr>
          <w:b/>
          <w:bCs/>
          <w:szCs w:val="19"/>
          <w:lang w:val="en-US" w:eastAsia="nl-BE"/>
        </w:rPr>
        <w:t xml:space="preserve">Test 1: </w:t>
      </w:r>
      <w:r w:rsidRPr="00F32164">
        <w:rPr>
          <w:szCs w:val="19"/>
          <w:lang w:val="en-US" w:eastAsia="nl-BE"/>
        </w:rPr>
        <w:t xml:space="preserve">BGP </w:t>
      </w:r>
      <w:proofErr w:type="spellStart"/>
      <w:r w:rsidRPr="00F32164">
        <w:rPr>
          <w:szCs w:val="19"/>
          <w:lang w:val="en-US" w:eastAsia="nl-BE"/>
        </w:rPr>
        <w:t>buurrelaties</w:t>
      </w:r>
      <w:proofErr w:type="spellEnd"/>
      <w:r w:rsidRPr="00F32164">
        <w:rPr>
          <w:szCs w:val="19"/>
          <w:lang w:val="en-US" w:eastAsia="nl-BE"/>
        </w:rPr>
        <w:t xml:space="preserve"> </w:t>
      </w:r>
      <w:proofErr w:type="spellStart"/>
      <w:r w:rsidRPr="00F32164">
        <w:rPr>
          <w:szCs w:val="19"/>
          <w:lang w:val="en-US" w:eastAsia="nl-BE"/>
        </w:rPr>
        <w:t>controleren</w:t>
      </w:r>
      <w:proofErr w:type="spellEnd"/>
      <w:r w:rsidRPr="00F32164">
        <w:rPr>
          <w:b/>
          <w:bCs/>
          <w:szCs w:val="19"/>
          <w:lang w:val="en-US" w:eastAsia="nl-BE"/>
        </w:rPr>
        <w:br/>
        <w:t xml:space="preserve">Commando: </w:t>
      </w:r>
      <w:r w:rsidRPr="00F32164">
        <w:rPr>
          <w:szCs w:val="19"/>
          <w:lang w:val="en-US" w:eastAsia="nl-BE"/>
        </w:rPr>
        <w:t xml:space="preserve">show </w:t>
      </w:r>
      <w:proofErr w:type="spellStart"/>
      <w:r w:rsidRPr="00F32164">
        <w:rPr>
          <w:szCs w:val="19"/>
          <w:lang w:val="en-US" w:eastAsia="nl-BE"/>
        </w:rPr>
        <w:t>ip</w:t>
      </w:r>
      <w:proofErr w:type="spellEnd"/>
      <w:r w:rsidRPr="00F32164">
        <w:rPr>
          <w:szCs w:val="19"/>
          <w:lang w:val="en-US" w:eastAsia="nl-BE"/>
        </w:rPr>
        <w:t xml:space="preserve"> </w:t>
      </w:r>
      <w:proofErr w:type="spellStart"/>
      <w:r w:rsidRPr="00F32164">
        <w:rPr>
          <w:szCs w:val="19"/>
          <w:lang w:val="en-US" w:eastAsia="nl-BE"/>
        </w:rPr>
        <w:t>bgp</w:t>
      </w:r>
      <w:proofErr w:type="spellEnd"/>
      <w:r w:rsidRPr="00F32164">
        <w:rPr>
          <w:szCs w:val="19"/>
          <w:lang w:val="en-US" w:eastAsia="nl-BE"/>
        </w:rPr>
        <w:t xml:space="preserve"> summary</w:t>
      </w:r>
      <w:r w:rsidR="00E65375">
        <w:rPr>
          <w:szCs w:val="19"/>
          <w:lang w:val="en-US" w:eastAsia="nl-BE"/>
        </w:rPr>
        <w:br/>
      </w:r>
      <w:r w:rsidR="00E65375">
        <w:rPr>
          <w:szCs w:val="19"/>
          <w:lang w:val="en-US" w:eastAsia="nl-BE"/>
        </w:rPr>
        <w:br/>
        <w:t>R_WAN</w:t>
      </w:r>
      <w:r w:rsidR="00E65375">
        <w:rPr>
          <w:szCs w:val="19"/>
          <w:lang w:val="en-US" w:eastAsia="nl-BE"/>
        </w:rPr>
        <w:br/>
      </w:r>
      <w:r w:rsidR="00E65375" w:rsidRPr="00E65375">
        <w:rPr>
          <w:b/>
          <w:bCs/>
          <w:noProof/>
          <w:szCs w:val="19"/>
          <w:lang w:val="en-US" w:eastAsia="nl-BE"/>
        </w:rPr>
        <w:drawing>
          <wp:inline distT="0" distB="0" distL="0" distR="0" wp14:anchorId="2D18151D" wp14:editId="0F1DCA19">
            <wp:extent cx="4343400" cy="1615726"/>
            <wp:effectExtent l="0" t="0" r="0" b="3810"/>
            <wp:docPr id="948402964" name="Afbeelding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9494" cy="1621713"/>
                    </a:xfrm>
                    <a:prstGeom prst="rect">
                      <a:avLst/>
                    </a:prstGeom>
                    <a:noFill/>
                    <a:ln>
                      <a:noFill/>
                    </a:ln>
                  </pic:spPr>
                </pic:pic>
              </a:graphicData>
            </a:graphic>
          </wp:inline>
        </w:drawing>
      </w:r>
    </w:p>
    <w:p w14:paraId="6CDED75E" w14:textId="47CD7EC3" w:rsidR="0039463A" w:rsidRDefault="0039463A" w:rsidP="0039463A">
      <w:pPr>
        <w:rPr>
          <w:szCs w:val="19"/>
          <w:lang w:val="en-US" w:eastAsia="nl-BE"/>
        </w:rPr>
      </w:pPr>
      <w:r w:rsidRPr="0039463A">
        <w:rPr>
          <w:b/>
          <w:bCs/>
          <w:szCs w:val="19"/>
          <w:lang w:val="en-US" w:eastAsia="nl-BE"/>
        </w:rPr>
        <w:t>Test 2</w:t>
      </w:r>
      <w:r>
        <w:rPr>
          <w:szCs w:val="19"/>
          <w:lang w:val="en-US" w:eastAsia="nl-BE"/>
        </w:rPr>
        <w:t>: Routing tables FW_NY</w:t>
      </w:r>
      <w:r>
        <w:rPr>
          <w:szCs w:val="19"/>
          <w:lang w:val="en-US" w:eastAsia="nl-BE"/>
        </w:rPr>
        <w:br/>
      </w:r>
      <w:r w:rsidRPr="0039463A">
        <w:rPr>
          <w:noProof/>
          <w:szCs w:val="19"/>
          <w:lang w:val="en-US" w:eastAsia="nl-BE"/>
        </w:rPr>
        <w:drawing>
          <wp:inline distT="0" distB="0" distL="0" distR="0" wp14:anchorId="5C95760E" wp14:editId="64F09DDD">
            <wp:extent cx="3749040" cy="2378801"/>
            <wp:effectExtent l="0" t="0" r="3810" b="2540"/>
            <wp:docPr id="440545819" name="Afbeelding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58252" cy="2384646"/>
                    </a:xfrm>
                    <a:prstGeom prst="rect">
                      <a:avLst/>
                    </a:prstGeom>
                    <a:noFill/>
                    <a:ln>
                      <a:noFill/>
                    </a:ln>
                  </pic:spPr>
                </pic:pic>
              </a:graphicData>
            </a:graphic>
          </wp:inline>
        </w:drawing>
      </w:r>
    </w:p>
    <w:p w14:paraId="5415EEC3" w14:textId="0762F14D" w:rsidR="0039463A" w:rsidRPr="0039463A" w:rsidRDefault="0039463A" w:rsidP="0039463A">
      <w:pPr>
        <w:rPr>
          <w:szCs w:val="19"/>
          <w:lang w:val="en-US" w:eastAsia="nl-BE"/>
        </w:rPr>
      </w:pPr>
      <w:r w:rsidRPr="0039463A">
        <w:rPr>
          <w:noProof/>
          <w:szCs w:val="19"/>
          <w:lang w:val="en-US" w:eastAsia="nl-BE"/>
        </w:rPr>
        <w:drawing>
          <wp:inline distT="0" distB="0" distL="0" distR="0" wp14:anchorId="3D93399C" wp14:editId="35557A93">
            <wp:extent cx="3756660" cy="2383636"/>
            <wp:effectExtent l="0" t="0" r="0" b="0"/>
            <wp:docPr id="2098589606" name="Afbeelding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74257" cy="2394801"/>
                    </a:xfrm>
                    <a:prstGeom prst="rect">
                      <a:avLst/>
                    </a:prstGeom>
                    <a:noFill/>
                    <a:ln>
                      <a:noFill/>
                    </a:ln>
                  </pic:spPr>
                </pic:pic>
              </a:graphicData>
            </a:graphic>
          </wp:inline>
        </w:drawing>
      </w:r>
    </w:p>
    <w:p w14:paraId="7B73F4CA" w14:textId="77777777" w:rsidR="0039463A" w:rsidRPr="0039463A" w:rsidRDefault="0039463A" w:rsidP="0039463A">
      <w:pPr>
        <w:rPr>
          <w:szCs w:val="19"/>
          <w:lang w:val="en-US" w:eastAsia="nl-BE"/>
        </w:rPr>
      </w:pPr>
    </w:p>
    <w:p w14:paraId="61E51F3C" w14:textId="3BF91AA6" w:rsidR="0039463A" w:rsidRDefault="0039463A" w:rsidP="00E65375">
      <w:pPr>
        <w:rPr>
          <w:szCs w:val="19"/>
          <w:lang w:val="en-US" w:eastAsia="nl-BE"/>
        </w:rPr>
      </w:pPr>
    </w:p>
    <w:p w14:paraId="626CEBDC" w14:textId="77777777" w:rsidR="0039463A" w:rsidRPr="0039463A" w:rsidRDefault="0039463A" w:rsidP="00E65375">
      <w:pPr>
        <w:rPr>
          <w:szCs w:val="19"/>
          <w:lang w:val="en-US" w:eastAsia="nl-BE"/>
        </w:rPr>
      </w:pPr>
    </w:p>
    <w:p w14:paraId="24AF2FAD" w14:textId="5344D431" w:rsidR="00F32164" w:rsidRPr="00F32164" w:rsidRDefault="00F32164" w:rsidP="00F32164">
      <w:pPr>
        <w:rPr>
          <w:b/>
          <w:bCs/>
          <w:szCs w:val="19"/>
          <w:lang w:val="en-US" w:eastAsia="nl-BE"/>
        </w:rPr>
      </w:pPr>
    </w:p>
    <w:p w14:paraId="33C68D06" w14:textId="51F76B0C" w:rsidR="00491C1C" w:rsidRDefault="00F32164" w:rsidP="00491C1C">
      <w:pPr>
        <w:rPr>
          <w:szCs w:val="19"/>
          <w:lang w:val="en-US" w:eastAsia="nl-BE"/>
        </w:rPr>
      </w:pPr>
      <w:r w:rsidRPr="00F32164">
        <w:rPr>
          <w:b/>
          <w:bCs/>
          <w:szCs w:val="19"/>
          <w:lang w:val="en-US" w:eastAsia="nl-BE"/>
        </w:rPr>
        <w:t xml:space="preserve">Test </w:t>
      </w:r>
      <w:r w:rsidR="0039463A">
        <w:rPr>
          <w:b/>
          <w:bCs/>
          <w:szCs w:val="19"/>
          <w:lang w:val="en-US" w:eastAsia="nl-BE"/>
        </w:rPr>
        <w:t>3</w:t>
      </w:r>
      <w:r w:rsidRPr="00F32164">
        <w:rPr>
          <w:b/>
          <w:bCs/>
          <w:szCs w:val="19"/>
          <w:lang w:val="en-US" w:eastAsia="nl-BE"/>
        </w:rPr>
        <w:t xml:space="preserve">: </w:t>
      </w:r>
      <w:proofErr w:type="spellStart"/>
      <w:r w:rsidRPr="00F32164">
        <w:rPr>
          <w:szCs w:val="19"/>
          <w:lang w:val="en-US" w:eastAsia="nl-BE"/>
        </w:rPr>
        <w:t>Connectiviteit</w:t>
      </w:r>
      <w:proofErr w:type="spellEnd"/>
      <w:r w:rsidRPr="00F32164">
        <w:rPr>
          <w:szCs w:val="19"/>
          <w:lang w:val="en-US" w:eastAsia="nl-BE"/>
        </w:rPr>
        <w:t xml:space="preserve"> </w:t>
      </w:r>
      <w:proofErr w:type="spellStart"/>
      <w:r w:rsidRPr="00F32164">
        <w:rPr>
          <w:szCs w:val="19"/>
          <w:lang w:val="en-US" w:eastAsia="nl-BE"/>
        </w:rPr>
        <w:t>tussen</w:t>
      </w:r>
      <w:proofErr w:type="spellEnd"/>
      <w:r w:rsidRPr="00F32164">
        <w:rPr>
          <w:szCs w:val="19"/>
          <w:lang w:val="en-US" w:eastAsia="nl-BE"/>
        </w:rPr>
        <w:t xml:space="preserve"> NY </w:t>
      </w:r>
      <w:proofErr w:type="spellStart"/>
      <w:r w:rsidRPr="00F32164">
        <w:rPr>
          <w:szCs w:val="19"/>
          <w:lang w:val="en-US" w:eastAsia="nl-BE"/>
        </w:rPr>
        <w:t>en</w:t>
      </w:r>
      <w:proofErr w:type="spellEnd"/>
      <w:r w:rsidRPr="00F32164">
        <w:rPr>
          <w:szCs w:val="19"/>
          <w:lang w:val="en-US" w:eastAsia="nl-BE"/>
        </w:rPr>
        <w:t xml:space="preserve"> BRU </w:t>
      </w:r>
      <w:proofErr w:type="spellStart"/>
      <w:r w:rsidRPr="00F32164">
        <w:rPr>
          <w:szCs w:val="19"/>
          <w:lang w:val="en-US" w:eastAsia="nl-BE"/>
        </w:rPr>
        <w:t>testen</w:t>
      </w:r>
      <w:proofErr w:type="spellEnd"/>
      <w:r w:rsidRPr="00F32164">
        <w:rPr>
          <w:b/>
          <w:bCs/>
          <w:szCs w:val="19"/>
          <w:lang w:val="en-US" w:eastAsia="nl-BE"/>
        </w:rPr>
        <w:br/>
        <w:t xml:space="preserve">Commando: </w:t>
      </w:r>
      <w:r w:rsidRPr="00F32164">
        <w:rPr>
          <w:szCs w:val="19"/>
          <w:lang w:val="en-US" w:eastAsia="nl-BE"/>
        </w:rPr>
        <w:t>ping</w:t>
      </w:r>
      <w:r w:rsidR="00491C1C">
        <w:rPr>
          <w:szCs w:val="19"/>
          <w:lang w:val="en-US" w:eastAsia="nl-BE"/>
        </w:rPr>
        <w:br/>
      </w:r>
      <w:r w:rsidR="00491C1C">
        <w:rPr>
          <w:szCs w:val="19"/>
          <w:lang w:val="en-US" w:eastAsia="nl-BE"/>
        </w:rPr>
        <w:br/>
      </w:r>
      <w:proofErr w:type="spellStart"/>
      <w:r w:rsidR="00491C1C">
        <w:rPr>
          <w:szCs w:val="19"/>
          <w:lang w:val="en-US" w:eastAsia="nl-BE"/>
        </w:rPr>
        <w:t>Ping</w:t>
      </w:r>
      <w:proofErr w:type="spellEnd"/>
      <w:r w:rsidR="00491C1C">
        <w:rPr>
          <w:szCs w:val="19"/>
          <w:lang w:val="en-US" w:eastAsia="nl-BE"/>
        </w:rPr>
        <w:t xml:space="preserve"> van workstation BRU </w:t>
      </w:r>
      <w:proofErr w:type="spellStart"/>
      <w:r w:rsidR="00491C1C">
        <w:rPr>
          <w:szCs w:val="19"/>
          <w:lang w:val="en-US" w:eastAsia="nl-BE"/>
        </w:rPr>
        <w:t>naar</w:t>
      </w:r>
      <w:proofErr w:type="spellEnd"/>
      <w:r w:rsidR="00491C1C">
        <w:rPr>
          <w:szCs w:val="19"/>
          <w:lang w:val="en-US" w:eastAsia="nl-BE"/>
        </w:rPr>
        <w:t xml:space="preserve"> workstation NY</w:t>
      </w:r>
      <w:r w:rsidR="00491C1C">
        <w:rPr>
          <w:szCs w:val="19"/>
          <w:lang w:val="en-US" w:eastAsia="nl-BE"/>
        </w:rPr>
        <w:br/>
      </w:r>
      <w:r w:rsidR="00491C1C" w:rsidRPr="00491C1C">
        <w:rPr>
          <w:noProof/>
          <w:szCs w:val="19"/>
          <w:lang w:val="en-US"/>
        </w:rPr>
        <w:drawing>
          <wp:inline distT="0" distB="0" distL="0" distR="0" wp14:anchorId="576AB5A0" wp14:editId="348E0CBD">
            <wp:extent cx="3268980" cy="1240194"/>
            <wp:effectExtent l="0" t="0" r="7620" b="0"/>
            <wp:docPr id="973651711"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37631476" w14:textId="5B192AB1" w:rsidR="00E65375" w:rsidRPr="0076493C" w:rsidRDefault="00E65375" w:rsidP="00E65375">
      <w:pPr>
        <w:rPr>
          <w:szCs w:val="19"/>
          <w:lang w:val="en-US"/>
        </w:rPr>
      </w:pPr>
      <w:r w:rsidRPr="0076493C">
        <w:rPr>
          <w:szCs w:val="19"/>
          <w:lang w:val="en-US" w:eastAsia="nl-BE"/>
        </w:rPr>
        <w:t xml:space="preserve">Ping van NY </w:t>
      </w:r>
      <w:proofErr w:type="spellStart"/>
      <w:r w:rsidRPr="0076493C">
        <w:rPr>
          <w:szCs w:val="19"/>
          <w:lang w:val="en-US" w:eastAsia="nl-BE"/>
        </w:rPr>
        <w:t>naar</w:t>
      </w:r>
      <w:proofErr w:type="spellEnd"/>
      <w:r w:rsidRPr="0076493C">
        <w:rPr>
          <w:szCs w:val="19"/>
          <w:lang w:val="en-US" w:eastAsia="nl-BE"/>
        </w:rPr>
        <w:t xml:space="preserve"> BRU</w:t>
      </w:r>
      <w:r w:rsidRPr="0076493C">
        <w:rPr>
          <w:szCs w:val="19"/>
          <w:lang w:val="en-US" w:eastAsia="nl-BE"/>
        </w:rPr>
        <w:br/>
      </w:r>
      <w:r w:rsidRPr="00E65375">
        <w:rPr>
          <w:noProof/>
          <w:szCs w:val="19"/>
          <w:lang w:val="en-US"/>
        </w:rPr>
        <w:drawing>
          <wp:inline distT="0" distB="0" distL="0" distR="0" wp14:anchorId="4903F1E1" wp14:editId="5228E6AC">
            <wp:extent cx="5204460" cy="1585438"/>
            <wp:effectExtent l="0" t="0" r="0" b="0"/>
            <wp:docPr id="130769721"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3122" cy="1588077"/>
                    </a:xfrm>
                    <a:prstGeom prst="rect">
                      <a:avLst/>
                    </a:prstGeom>
                    <a:noFill/>
                    <a:ln>
                      <a:noFill/>
                    </a:ln>
                  </pic:spPr>
                </pic:pic>
              </a:graphicData>
            </a:graphic>
          </wp:inline>
        </w:drawing>
      </w:r>
    </w:p>
    <w:p w14:paraId="6CE311FD" w14:textId="631CE71C" w:rsidR="00F32164" w:rsidRPr="0076493C" w:rsidRDefault="00F32164" w:rsidP="00F32164">
      <w:pPr>
        <w:rPr>
          <w:szCs w:val="19"/>
          <w:lang w:val="en-US" w:eastAsia="nl-BE"/>
        </w:rPr>
      </w:pPr>
    </w:p>
    <w:p w14:paraId="4FCE5BAD" w14:textId="26DEE5D3" w:rsidR="00F32164" w:rsidRPr="00F32164" w:rsidRDefault="00F32164" w:rsidP="00F32164">
      <w:pPr>
        <w:rPr>
          <w:rFonts w:asciiTheme="majorHAnsi" w:hAnsiTheme="majorHAnsi"/>
          <w:b/>
          <w:bCs/>
          <w:sz w:val="28"/>
          <w:szCs w:val="28"/>
          <w:lang w:val="en-US" w:eastAsia="nl-BE"/>
        </w:rPr>
      </w:pPr>
      <w:r w:rsidRPr="00F32164">
        <w:rPr>
          <w:rFonts w:asciiTheme="majorHAnsi" w:hAnsiTheme="majorHAnsi"/>
          <w:b/>
          <w:bCs/>
          <w:sz w:val="28"/>
          <w:szCs w:val="28"/>
          <w:lang w:val="en-US" w:eastAsia="nl-BE"/>
        </w:rPr>
        <w:t>NAT</w:t>
      </w:r>
    </w:p>
    <w:p w14:paraId="00872671" w14:textId="206571C1" w:rsidR="00E65375" w:rsidRPr="00E65375" w:rsidRDefault="00F32164" w:rsidP="00F32164">
      <w:pPr>
        <w:rPr>
          <w:szCs w:val="19"/>
          <w:lang w:val="en-US" w:eastAsia="nl-BE"/>
        </w:rPr>
      </w:pPr>
      <w:r w:rsidRPr="00F32164">
        <w:rPr>
          <w:b/>
          <w:bCs/>
          <w:szCs w:val="19"/>
          <w:lang w:val="en-US" w:eastAsia="nl-BE"/>
        </w:rPr>
        <w:t xml:space="preserve">Test 4: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wordt</w:t>
      </w:r>
      <w:proofErr w:type="spellEnd"/>
      <w:r w:rsidRPr="00F32164">
        <w:rPr>
          <w:szCs w:val="19"/>
          <w:lang w:val="en-US" w:eastAsia="nl-BE"/>
        </w:rPr>
        <w:t xml:space="preserve"> </w:t>
      </w:r>
      <w:proofErr w:type="spellStart"/>
      <w:r w:rsidRPr="00F32164">
        <w:rPr>
          <w:szCs w:val="19"/>
          <w:lang w:val="en-US" w:eastAsia="nl-BE"/>
        </w:rPr>
        <w:t>gebruikt</w:t>
      </w:r>
      <w:proofErr w:type="spellEnd"/>
      <w:r w:rsidRPr="00F32164">
        <w:rPr>
          <w:szCs w:val="19"/>
          <w:lang w:val="en-US" w:eastAsia="nl-BE"/>
        </w:rPr>
        <w:t xml:space="preserve"> (hits op firewall)</w:t>
      </w:r>
      <w:r w:rsidRPr="00F32164">
        <w:rPr>
          <w:b/>
          <w:bCs/>
          <w:szCs w:val="19"/>
          <w:lang w:val="en-US" w:eastAsia="nl-BE"/>
        </w:rPr>
        <w:br/>
        <w:t xml:space="preserve">Commando: </w:t>
      </w:r>
      <w:r w:rsidRPr="00F32164">
        <w:rPr>
          <w:szCs w:val="19"/>
          <w:lang w:val="en-US" w:eastAsia="nl-BE"/>
        </w:rPr>
        <w:t xml:space="preserve">show running </w:t>
      </w:r>
      <w:proofErr w:type="spellStart"/>
      <w:r w:rsidRPr="00F32164">
        <w:rPr>
          <w:szCs w:val="19"/>
          <w:lang w:val="en-US" w:eastAsia="nl-BE"/>
        </w:rPr>
        <w:t>nat</w:t>
      </w:r>
      <w:proofErr w:type="spellEnd"/>
      <w:r w:rsidRPr="00F32164">
        <w:rPr>
          <w:szCs w:val="19"/>
          <w:lang w:val="en-US" w:eastAsia="nl-BE"/>
        </w:rPr>
        <w:t>-policy</w:t>
      </w:r>
      <w:r w:rsidR="00E65375">
        <w:rPr>
          <w:szCs w:val="19"/>
          <w:lang w:val="en-US" w:eastAsia="nl-BE"/>
        </w:rPr>
        <w:br/>
      </w:r>
      <w:r w:rsidR="0076493C">
        <w:rPr>
          <w:noProof/>
          <w:szCs w:val="19"/>
          <w:lang w:val="en-US" w:eastAsia="nl-BE"/>
        </w:rPr>
        <w:drawing>
          <wp:inline distT="0" distB="0" distL="0" distR="0" wp14:anchorId="4812E9FC" wp14:editId="5EA29E84">
            <wp:extent cx="5753100" cy="708660"/>
            <wp:effectExtent l="0" t="0" r="0" b="0"/>
            <wp:docPr id="263920397" name="Afbeelding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53100" cy="708660"/>
                    </a:xfrm>
                    <a:prstGeom prst="rect">
                      <a:avLst/>
                    </a:prstGeom>
                    <a:noFill/>
                    <a:ln>
                      <a:noFill/>
                    </a:ln>
                  </pic:spPr>
                </pic:pic>
              </a:graphicData>
            </a:graphic>
          </wp:inline>
        </w:drawing>
      </w:r>
    </w:p>
    <w:p w14:paraId="58F12A02" w14:textId="77777777" w:rsidR="00F32164" w:rsidRPr="00F32164" w:rsidRDefault="00F32164" w:rsidP="00F32164">
      <w:pPr>
        <w:rPr>
          <w:b/>
          <w:bCs/>
          <w:szCs w:val="19"/>
          <w:lang w:val="en-US" w:eastAsia="nl-BE"/>
        </w:rPr>
      </w:pPr>
      <w:r w:rsidRPr="00F32164">
        <w:rPr>
          <w:b/>
          <w:bCs/>
          <w:szCs w:val="19"/>
          <w:lang w:val="en-US" w:eastAsia="nl-BE"/>
        </w:rPr>
        <w:t xml:space="preserve">Test 5: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verkeer</w:t>
      </w:r>
      <w:proofErr w:type="spellEnd"/>
      <w:r w:rsidRPr="00F32164">
        <w:rPr>
          <w:szCs w:val="19"/>
          <w:lang w:val="en-US" w:eastAsia="nl-BE"/>
        </w:rPr>
        <w:t xml:space="preserve"> </w:t>
      </w:r>
      <w:proofErr w:type="spellStart"/>
      <w:r w:rsidRPr="00F32164">
        <w:rPr>
          <w:szCs w:val="19"/>
          <w:lang w:val="en-US" w:eastAsia="nl-BE"/>
        </w:rPr>
        <w:t>effectief</w:t>
      </w:r>
      <w:proofErr w:type="spellEnd"/>
      <w:r w:rsidRPr="00F32164">
        <w:rPr>
          <w:szCs w:val="19"/>
          <w:lang w:val="en-US" w:eastAsia="nl-BE"/>
        </w:rPr>
        <w:t xml:space="preserve"> </w:t>
      </w:r>
      <w:proofErr w:type="spellStart"/>
      <w:r w:rsidRPr="00F32164">
        <w:rPr>
          <w:szCs w:val="19"/>
          <w:lang w:val="en-US" w:eastAsia="nl-BE"/>
        </w:rPr>
        <w:t>vertaald</w:t>
      </w:r>
      <w:proofErr w:type="spellEnd"/>
      <w:r w:rsidRPr="00F32164">
        <w:rPr>
          <w:szCs w:val="19"/>
          <w:lang w:val="en-US" w:eastAsia="nl-BE"/>
        </w:rPr>
        <w:t xml:space="preserve"> </w:t>
      </w:r>
      <w:proofErr w:type="spellStart"/>
      <w:r w:rsidRPr="00F32164">
        <w:rPr>
          <w:szCs w:val="19"/>
          <w:lang w:val="en-US" w:eastAsia="nl-BE"/>
        </w:rPr>
        <w:t>wordt</w:t>
      </w:r>
      <w:proofErr w:type="spellEnd"/>
      <w:r w:rsidRPr="00F32164">
        <w:rPr>
          <w:b/>
          <w:bCs/>
          <w:szCs w:val="19"/>
          <w:lang w:val="en-US" w:eastAsia="nl-BE"/>
        </w:rPr>
        <w:br/>
        <w:t xml:space="preserve">Commando: </w:t>
      </w:r>
      <w:r w:rsidRPr="00F32164">
        <w:rPr>
          <w:szCs w:val="19"/>
          <w:lang w:val="en-US" w:eastAsia="nl-BE"/>
        </w:rPr>
        <w:t>show session all</w:t>
      </w:r>
    </w:p>
    <w:p w14:paraId="47B18F2A" w14:textId="266A77FD" w:rsidR="00930C2B" w:rsidRPr="00930C2B" w:rsidRDefault="0076493C" w:rsidP="00930C2B">
      <w:pPr>
        <w:rPr>
          <w:szCs w:val="19"/>
          <w:lang w:val="en-US"/>
        </w:rPr>
      </w:pPr>
      <w:r>
        <w:rPr>
          <w:noProof/>
          <w:szCs w:val="19"/>
          <w:lang w:val="en-US"/>
        </w:rPr>
        <w:lastRenderedPageBreak/>
        <w:drawing>
          <wp:inline distT="0" distB="0" distL="0" distR="0" wp14:anchorId="68ACF99E" wp14:editId="0DCBCDCB">
            <wp:extent cx="5753100" cy="2369820"/>
            <wp:effectExtent l="0" t="0" r="0" b="0"/>
            <wp:docPr id="2048415449"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2369820"/>
                    </a:xfrm>
                    <a:prstGeom prst="rect">
                      <a:avLst/>
                    </a:prstGeom>
                    <a:noFill/>
                    <a:ln>
                      <a:noFill/>
                    </a:ln>
                  </pic:spPr>
                </pic:pic>
              </a:graphicData>
            </a:graphic>
          </wp:inline>
        </w:drawing>
      </w:r>
    </w:p>
    <w:p w14:paraId="68AD5AB9" w14:textId="77777777" w:rsidR="00930C2B" w:rsidRPr="00930C2B" w:rsidRDefault="00930C2B" w:rsidP="008549FA">
      <w:pPr>
        <w:rPr>
          <w:szCs w:val="19"/>
          <w:lang w:val="en-US"/>
        </w:rPr>
      </w:pPr>
    </w:p>
    <w:p w14:paraId="53105EBF" w14:textId="77777777" w:rsidR="00E47AC4" w:rsidRPr="00930C2B" w:rsidRDefault="00E47AC4" w:rsidP="00E47AC4">
      <w:pPr>
        <w:rPr>
          <w:szCs w:val="19"/>
          <w:lang w:val="en-US"/>
        </w:rPr>
      </w:pPr>
    </w:p>
    <w:p w14:paraId="1F5DB425" w14:textId="717001A6" w:rsidR="00E47AC4" w:rsidRPr="00930C2B" w:rsidRDefault="00E47AC4" w:rsidP="00E47AC4">
      <w:pPr>
        <w:rPr>
          <w:szCs w:val="19"/>
          <w:lang w:val="en-US"/>
        </w:rPr>
      </w:pPr>
    </w:p>
    <w:p w14:paraId="13A7EBA8" w14:textId="68D4AD7B" w:rsidR="00603F8D" w:rsidRPr="00930C2B" w:rsidRDefault="00603F8D" w:rsidP="00603F8D">
      <w:pPr>
        <w:rPr>
          <w:szCs w:val="19"/>
          <w:lang w:val="en-US"/>
        </w:rPr>
      </w:pPr>
    </w:p>
    <w:p w14:paraId="2C9D1060" w14:textId="2C0838FD" w:rsidR="00603F8D" w:rsidRPr="00930C2B" w:rsidRDefault="00603F8D" w:rsidP="00215C25">
      <w:pPr>
        <w:rPr>
          <w:szCs w:val="19"/>
          <w:lang w:val="en-US"/>
        </w:rPr>
      </w:pPr>
    </w:p>
    <w:p w14:paraId="77AA1D03" w14:textId="77777777" w:rsidR="00A97DCA" w:rsidRPr="00930C2B" w:rsidRDefault="00A97DCA" w:rsidP="0063097F">
      <w:pPr>
        <w:rPr>
          <w:szCs w:val="19"/>
          <w:lang w:val="en-US"/>
        </w:rPr>
      </w:pPr>
    </w:p>
    <w:p w14:paraId="5879382C" w14:textId="77777777" w:rsidR="0063097F" w:rsidRPr="00930C2B" w:rsidRDefault="0063097F" w:rsidP="0063097F">
      <w:pPr>
        <w:rPr>
          <w:rFonts w:asciiTheme="majorHAnsi" w:hAnsiTheme="majorHAnsi"/>
          <w:sz w:val="28"/>
          <w:szCs w:val="28"/>
          <w:lang w:val="en-US"/>
        </w:rPr>
      </w:pPr>
    </w:p>
    <w:p w14:paraId="154DA411" w14:textId="77777777" w:rsidR="00534613" w:rsidRPr="00930C2B" w:rsidRDefault="00534613">
      <w:pPr>
        <w:spacing w:after="0"/>
        <w:rPr>
          <w:rFonts w:asciiTheme="majorHAnsi" w:eastAsiaTheme="majorEastAsia" w:hAnsiTheme="majorHAnsi" w:cs="Times New Roman (Koppen CS)"/>
          <w:b/>
          <w:color w:val="FA6432" w:themeColor="background2"/>
          <w:sz w:val="42"/>
          <w:szCs w:val="42"/>
          <w:lang w:val="en-US"/>
        </w:rPr>
      </w:pPr>
      <w:r w:rsidRPr="00930C2B">
        <w:rPr>
          <w:lang w:val="en-US"/>
        </w:rPr>
        <w:br w:type="page"/>
      </w:r>
    </w:p>
    <w:p w14:paraId="48429EB0" w14:textId="421BAB93" w:rsidR="00534613" w:rsidRPr="0063097F" w:rsidRDefault="00534613" w:rsidP="00534613">
      <w:pPr>
        <w:pStyle w:val="Kop1"/>
        <w:rPr>
          <w:lang w:val="nl-BE"/>
        </w:rPr>
      </w:pPr>
      <w:r w:rsidRPr="0063097F">
        <w:rPr>
          <w:lang w:val="nl-BE"/>
        </w:rPr>
        <w:lastRenderedPageBreak/>
        <w:t>Fase 9</w:t>
      </w:r>
      <w:r w:rsidR="00C00A62" w:rsidRPr="0063097F">
        <w:rPr>
          <w:lang w:val="nl-BE"/>
        </w:rPr>
        <w:t xml:space="preserve"> </w:t>
      </w:r>
      <w:proofErr w:type="spellStart"/>
      <w:r w:rsidR="00C00A62" w:rsidRPr="0063097F">
        <w:rPr>
          <w:lang w:val="nl-BE"/>
        </w:rPr>
        <w:t>Add</w:t>
      </w:r>
      <w:proofErr w:type="spellEnd"/>
      <w:r w:rsidR="00C00A62" w:rsidRPr="0063097F">
        <w:rPr>
          <w:lang w:val="nl-BE"/>
        </w:rPr>
        <w:t xml:space="preserve"> </w:t>
      </w:r>
      <w:r w:rsidR="0063097F" w:rsidRPr="0063097F">
        <w:rPr>
          <w:lang w:val="nl-BE"/>
        </w:rPr>
        <w:t xml:space="preserve">DHCP </w:t>
      </w:r>
      <w:proofErr w:type="spellStart"/>
      <w:r w:rsidR="0063097F" w:rsidRPr="0063097F">
        <w:rPr>
          <w:lang w:val="nl-BE"/>
        </w:rPr>
        <w:t>SafeEU</w:t>
      </w:r>
      <w:proofErr w:type="spellEnd"/>
      <w:r w:rsidR="0063097F" w:rsidRPr="0063097F">
        <w:rPr>
          <w:lang w:val="nl-BE"/>
        </w:rPr>
        <w:t xml:space="preserve"> B</w:t>
      </w:r>
      <w:r w:rsidR="0063097F">
        <w:rPr>
          <w:lang w:val="nl-BE"/>
        </w:rPr>
        <w:t>russel</w:t>
      </w:r>
    </w:p>
    <w:p w14:paraId="42D89619" w14:textId="5D89E2B9" w:rsidR="00534613" w:rsidRPr="0063097F" w:rsidRDefault="00534613">
      <w:pPr>
        <w:spacing w:after="0"/>
        <w:rPr>
          <w:rFonts w:asciiTheme="majorHAnsi" w:eastAsiaTheme="majorEastAsia" w:hAnsiTheme="majorHAnsi" w:cs="Times New Roman (Koppen CS)"/>
          <w:b/>
          <w:color w:val="FA6432" w:themeColor="background2"/>
          <w:sz w:val="42"/>
          <w:szCs w:val="42"/>
        </w:rPr>
      </w:pPr>
    </w:p>
    <w:p w14:paraId="281D3BE9" w14:textId="71244452" w:rsidR="0063097F" w:rsidRPr="00C00A62" w:rsidRDefault="0063097F" w:rsidP="0063097F">
      <w:pPr>
        <w:pStyle w:val="Kop1"/>
        <w:rPr>
          <w:lang w:val="en-US"/>
        </w:rPr>
      </w:pPr>
      <w:r w:rsidRPr="00C00A62">
        <w:rPr>
          <w:lang w:val="en-US"/>
        </w:rPr>
        <w:lastRenderedPageBreak/>
        <w:t xml:space="preserve">Fase </w:t>
      </w:r>
      <w:r>
        <w:rPr>
          <w:lang w:val="en-US"/>
        </w:rPr>
        <w:t>10</w:t>
      </w:r>
      <w:r w:rsidRPr="00C00A62">
        <w:rPr>
          <w:lang w:val="en-US"/>
        </w:rPr>
        <w:t xml:space="preserve"> Add monitoring, TFTP serve</w:t>
      </w:r>
      <w:r>
        <w:rPr>
          <w:lang w:val="en-US"/>
        </w:rPr>
        <w:t>r &amp; syslog</w:t>
      </w:r>
    </w:p>
    <w:p w14:paraId="02C1EB48" w14:textId="646BECF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1B6EA856" w14:textId="65A4EA57" w:rsidR="00534613" w:rsidRDefault="00534613" w:rsidP="00534613">
      <w:pPr>
        <w:pStyle w:val="Kop1"/>
        <w:rPr>
          <w:lang w:val="en-US"/>
        </w:rPr>
      </w:pPr>
      <w:r w:rsidRPr="00C00A62">
        <w:rPr>
          <w:lang w:val="en-US"/>
        </w:rPr>
        <w:lastRenderedPageBreak/>
        <w:t>Fase 1</w:t>
      </w:r>
      <w:r w:rsidR="00C00A62" w:rsidRPr="00C00A62">
        <w:rPr>
          <w:lang w:val="en-US"/>
        </w:rPr>
        <w:t>1 Add security with A</w:t>
      </w:r>
      <w:r w:rsidR="00C00A62">
        <w:rPr>
          <w:lang w:val="en-US"/>
        </w:rPr>
        <w:t>CL and firewall policy</w:t>
      </w:r>
    </w:p>
    <w:p w14:paraId="1508C43E" w14:textId="77777777" w:rsidR="00F66BF1" w:rsidRPr="00F66BF1" w:rsidRDefault="00F66BF1" w:rsidP="00F66BF1">
      <w:pPr>
        <w:pStyle w:val="Kop1"/>
        <w:rPr>
          <w:lang w:val="en-US"/>
        </w:rPr>
      </w:pPr>
    </w:p>
    <w:p w14:paraId="473931A3" w14:textId="7777777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51B4AEB5" w14:textId="7CA1E59C" w:rsidR="00534613" w:rsidRPr="00C00A62" w:rsidRDefault="00534613" w:rsidP="00534613">
      <w:pPr>
        <w:pStyle w:val="Kop1"/>
        <w:rPr>
          <w:lang w:val="en-US"/>
        </w:rPr>
      </w:pPr>
      <w:r w:rsidRPr="00C00A62">
        <w:rPr>
          <w:lang w:val="en-US"/>
        </w:rPr>
        <w:lastRenderedPageBreak/>
        <w:t>Fase 12</w:t>
      </w:r>
      <w:r w:rsidR="00C00A62" w:rsidRPr="00C00A62">
        <w:rPr>
          <w:lang w:val="en-US"/>
        </w:rPr>
        <w:t xml:space="preserve"> Add VPN with GRE </w:t>
      </w:r>
      <w:r w:rsidR="00C00A62">
        <w:rPr>
          <w:lang w:val="en-US"/>
        </w:rPr>
        <w:t>over IPsec Site-to-site VPN</w:t>
      </w:r>
    </w:p>
    <w:p w14:paraId="0FC528FA" w14:textId="7777777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723975D6" w14:textId="41F13EF3" w:rsidR="00A84017" w:rsidRDefault="00534613" w:rsidP="00534613">
      <w:pPr>
        <w:pStyle w:val="Kop1"/>
      </w:pPr>
      <w:r>
        <w:lastRenderedPageBreak/>
        <w:t>Fase 13</w:t>
      </w:r>
    </w:p>
    <w:p w14:paraId="5F08D5E1" w14:textId="77777777" w:rsidR="00A84017" w:rsidRDefault="00A84017">
      <w:pPr>
        <w:spacing w:after="0"/>
        <w:rPr>
          <w:rFonts w:asciiTheme="majorHAnsi" w:eastAsiaTheme="majorEastAsia" w:hAnsiTheme="majorHAnsi" w:cs="Times New Roman (Koppen CS)"/>
          <w:b/>
          <w:color w:val="FA6432" w:themeColor="background2"/>
          <w:sz w:val="42"/>
          <w:szCs w:val="42"/>
          <w:lang w:val="nl-NL"/>
        </w:rPr>
      </w:pPr>
      <w:r>
        <w:br w:type="page"/>
      </w:r>
    </w:p>
    <w:p w14:paraId="5F0E481C" w14:textId="037DD141" w:rsidR="00534613" w:rsidRDefault="00A84017" w:rsidP="00534613">
      <w:pPr>
        <w:pStyle w:val="Kop1"/>
      </w:pPr>
      <w:r>
        <w:lastRenderedPageBreak/>
        <w:t>Commandolijst</w:t>
      </w:r>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68"/>
      <w:footerReference w:type="default" r:id="rId69"/>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B5D9" w14:textId="77777777" w:rsidR="00F73BF3" w:rsidRPr="009D1C29" w:rsidRDefault="00F73BF3" w:rsidP="00B4263D">
      <w:r w:rsidRPr="009D1C29">
        <w:separator/>
      </w:r>
    </w:p>
    <w:p w14:paraId="092739C0" w14:textId="77777777" w:rsidR="00F73BF3" w:rsidRPr="009D1C29" w:rsidRDefault="00F73BF3" w:rsidP="00B4263D"/>
    <w:p w14:paraId="40DF2E3A" w14:textId="77777777" w:rsidR="00F73BF3" w:rsidRPr="009D1C29" w:rsidRDefault="00F73BF3" w:rsidP="00B4263D"/>
  </w:endnote>
  <w:endnote w:type="continuationSeparator" w:id="0">
    <w:p w14:paraId="2976AA6A" w14:textId="77777777" w:rsidR="00F73BF3" w:rsidRPr="009D1C29" w:rsidRDefault="00F73BF3" w:rsidP="00B4263D">
      <w:r w:rsidRPr="009D1C29">
        <w:continuationSeparator/>
      </w:r>
    </w:p>
    <w:p w14:paraId="487472BC" w14:textId="77777777" w:rsidR="00F73BF3" w:rsidRPr="009D1C29" w:rsidRDefault="00F73BF3" w:rsidP="00B4263D"/>
    <w:p w14:paraId="3662620D" w14:textId="77777777" w:rsidR="00F73BF3" w:rsidRPr="009D1C29" w:rsidRDefault="00F73BF3"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6C42" w14:textId="77777777" w:rsidR="00F73BF3" w:rsidRPr="009D1C29" w:rsidRDefault="00F73BF3" w:rsidP="00A20B5F">
      <w:pPr>
        <w:spacing w:after="120"/>
      </w:pPr>
      <w:r w:rsidRPr="009D1C29">
        <w:t>___________________</w:t>
      </w:r>
    </w:p>
  </w:footnote>
  <w:footnote w:type="continuationSeparator" w:id="0">
    <w:p w14:paraId="24E4B371" w14:textId="77777777" w:rsidR="00F73BF3" w:rsidRPr="009D1C29" w:rsidRDefault="00F73BF3" w:rsidP="00B4263D">
      <w:r w:rsidRPr="009D1C29">
        <w:continuationSeparator/>
      </w:r>
    </w:p>
    <w:p w14:paraId="74C4CACB" w14:textId="77777777" w:rsidR="00F73BF3" w:rsidRPr="009D1C29" w:rsidRDefault="00F73BF3" w:rsidP="00B4263D"/>
    <w:p w14:paraId="3CA4B84B" w14:textId="77777777" w:rsidR="00F73BF3" w:rsidRPr="009D1C29" w:rsidRDefault="00F73BF3" w:rsidP="00B4263D"/>
  </w:footnote>
  <w:footnote w:type="continuationNotice" w:id="1">
    <w:p w14:paraId="091BDD03" w14:textId="77777777" w:rsidR="00F73BF3" w:rsidRPr="009D1C29" w:rsidRDefault="00F73BF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0"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1706906538">
    <w:abstractNumId w:val="0"/>
  </w:num>
  <w:num w:numId="3" w16cid:durableId="8066455">
    <w:abstractNumId w:val="3"/>
  </w:num>
  <w:num w:numId="4" w16cid:durableId="1487435323">
    <w:abstractNumId w:val="13"/>
  </w:num>
  <w:num w:numId="5" w16cid:durableId="231235052">
    <w:abstractNumId w:val="8"/>
  </w:num>
  <w:num w:numId="6" w16cid:durableId="23095213">
    <w:abstractNumId w:val="10"/>
  </w:num>
  <w:num w:numId="7" w16cid:durableId="268121503">
    <w:abstractNumId w:val="1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6"/>
  </w:num>
  <w:num w:numId="9" w16cid:durableId="1998487114">
    <w:abstractNumId w:val="5"/>
  </w:num>
  <w:num w:numId="10" w16cid:durableId="1162501683">
    <w:abstractNumId w:val="9"/>
  </w:num>
  <w:num w:numId="11" w16cid:durableId="1470973211">
    <w:abstractNumId w:val="11"/>
  </w:num>
  <w:num w:numId="12" w16cid:durableId="717051208">
    <w:abstractNumId w:val="1"/>
  </w:num>
  <w:num w:numId="13" w16cid:durableId="1853489328">
    <w:abstractNumId w:val="12"/>
  </w:num>
  <w:num w:numId="14" w16cid:durableId="1546259514">
    <w:abstractNumId w:val="7"/>
  </w:num>
  <w:num w:numId="15" w16cid:durableId="1432554479">
    <w:abstractNumId w:val="2"/>
  </w:num>
  <w:num w:numId="16" w16cid:durableId="1768843656">
    <w:abstractNumId w:val="10"/>
    <w:lvlOverride w:ilvl="0">
      <w:startOverride w:val="9"/>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17BED"/>
    <w:rsid w:val="000214B2"/>
    <w:rsid w:val="000219E1"/>
    <w:rsid w:val="00024E89"/>
    <w:rsid w:val="0002713E"/>
    <w:rsid w:val="000315B5"/>
    <w:rsid w:val="0003654B"/>
    <w:rsid w:val="00036FF7"/>
    <w:rsid w:val="00037162"/>
    <w:rsid w:val="000413C3"/>
    <w:rsid w:val="000413CD"/>
    <w:rsid w:val="00041810"/>
    <w:rsid w:val="000430F6"/>
    <w:rsid w:val="0004437F"/>
    <w:rsid w:val="00045B74"/>
    <w:rsid w:val="00047F75"/>
    <w:rsid w:val="000508DC"/>
    <w:rsid w:val="000514EC"/>
    <w:rsid w:val="00052B16"/>
    <w:rsid w:val="000531CA"/>
    <w:rsid w:val="00053DCD"/>
    <w:rsid w:val="000568A0"/>
    <w:rsid w:val="00057C91"/>
    <w:rsid w:val="00062848"/>
    <w:rsid w:val="00065005"/>
    <w:rsid w:val="00065768"/>
    <w:rsid w:val="000661FF"/>
    <w:rsid w:val="00067ADD"/>
    <w:rsid w:val="000706C2"/>
    <w:rsid w:val="000724B6"/>
    <w:rsid w:val="000736E1"/>
    <w:rsid w:val="00074C8C"/>
    <w:rsid w:val="00076495"/>
    <w:rsid w:val="00076D94"/>
    <w:rsid w:val="00077819"/>
    <w:rsid w:val="000806A1"/>
    <w:rsid w:val="00081899"/>
    <w:rsid w:val="000822CF"/>
    <w:rsid w:val="00082AF5"/>
    <w:rsid w:val="0008682D"/>
    <w:rsid w:val="00091E4F"/>
    <w:rsid w:val="0009216F"/>
    <w:rsid w:val="000959F2"/>
    <w:rsid w:val="00096143"/>
    <w:rsid w:val="0009743D"/>
    <w:rsid w:val="000A0075"/>
    <w:rsid w:val="000A0EE0"/>
    <w:rsid w:val="000A45F4"/>
    <w:rsid w:val="000A58D7"/>
    <w:rsid w:val="000A5C9F"/>
    <w:rsid w:val="000A66F1"/>
    <w:rsid w:val="000A7F75"/>
    <w:rsid w:val="000B0E09"/>
    <w:rsid w:val="000B23A5"/>
    <w:rsid w:val="000B37FB"/>
    <w:rsid w:val="000B486E"/>
    <w:rsid w:val="000B631A"/>
    <w:rsid w:val="000B6C8B"/>
    <w:rsid w:val="000B795C"/>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B38"/>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4924"/>
    <w:rsid w:val="001657BE"/>
    <w:rsid w:val="001666BC"/>
    <w:rsid w:val="00171D58"/>
    <w:rsid w:val="0017227E"/>
    <w:rsid w:val="0017325E"/>
    <w:rsid w:val="00173C3C"/>
    <w:rsid w:val="001750DF"/>
    <w:rsid w:val="00180ECF"/>
    <w:rsid w:val="00182002"/>
    <w:rsid w:val="0018362E"/>
    <w:rsid w:val="0018369E"/>
    <w:rsid w:val="00185795"/>
    <w:rsid w:val="00191674"/>
    <w:rsid w:val="001931A6"/>
    <w:rsid w:val="00197292"/>
    <w:rsid w:val="00197AD8"/>
    <w:rsid w:val="001A57DB"/>
    <w:rsid w:val="001A5C5C"/>
    <w:rsid w:val="001B2397"/>
    <w:rsid w:val="001C57B6"/>
    <w:rsid w:val="001C5B64"/>
    <w:rsid w:val="001C5B6D"/>
    <w:rsid w:val="001C5FC7"/>
    <w:rsid w:val="001C7538"/>
    <w:rsid w:val="001D093F"/>
    <w:rsid w:val="001D1C1E"/>
    <w:rsid w:val="001D2A03"/>
    <w:rsid w:val="001D34F4"/>
    <w:rsid w:val="001D69B5"/>
    <w:rsid w:val="001E154D"/>
    <w:rsid w:val="001E3398"/>
    <w:rsid w:val="001E5022"/>
    <w:rsid w:val="001E6174"/>
    <w:rsid w:val="001E69DF"/>
    <w:rsid w:val="001F009D"/>
    <w:rsid w:val="001F03CA"/>
    <w:rsid w:val="001F1857"/>
    <w:rsid w:val="001F3B91"/>
    <w:rsid w:val="001F5841"/>
    <w:rsid w:val="0020076F"/>
    <w:rsid w:val="0020194C"/>
    <w:rsid w:val="00202604"/>
    <w:rsid w:val="002032C4"/>
    <w:rsid w:val="0020664D"/>
    <w:rsid w:val="00211A39"/>
    <w:rsid w:val="00211DA9"/>
    <w:rsid w:val="00212F6A"/>
    <w:rsid w:val="002151CA"/>
    <w:rsid w:val="00215C25"/>
    <w:rsid w:val="00221612"/>
    <w:rsid w:val="00222DA2"/>
    <w:rsid w:val="00222FF8"/>
    <w:rsid w:val="00224B92"/>
    <w:rsid w:val="002278DE"/>
    <w:rsid w:val="00231560"/>
    <w:rsid w:val="00232CA1"/>
    <w:rsid w:val="002343B5"/>
    <w:rsid w:val="00241A97"/>
    <w:rsid w:val="00242D9D"/>
    <w:rsid w:val="0024324B"/>
    <w:rsid w:val="0024348D"/>
    <w:rsid w:val="00246E6B"/>
    <w:rsid w:val="00250D39"/>
    <w:rsid w:val="002530D0"/>
    <w:rsid w:val="002532CC"/>
    <w:rsid w:val="002537B6"/>
    <w:rsid w:val="002541A5"/>
    <w:rsid w:val="00260452"/>
    <w:rsid w:val="002617F2"/>
    <w:rsid w:val="00263515"/>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350EB"/>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463A"/>
    <w:rsid w:val="0039783E"/>
    <w:rsid w:val="003A11C1"/>
    <w:rsid w:val="003A1A47"/>
    <w:rsid w:val="003A5612"/>
    <w:rsid w:val="003A7C6D"/>
    <w:rsid w:val="003A7DF4"/>
    <w:rsid w:val="003B196C"/>
    <w:rsid w:val="003B669E"/>
    <w:rsid w:val="003C105D"/>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1D78"/>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23C5"/>
    <w:rsid w:val="004655BB"/>
    <w:rsid w:val="004702E3"/>
    <w:rsid w:val="0047172B"/>
    <w:rsid w:val="004720B1"/>
    <w:rsid w:val="00472C67"/>
    <w:rsid w:val="004736EA"/>
    <w:rsid w:val="00475A35"/>
    <w:rsid w:val="004778CD"/>
    <w:rsid w:val="00477B88"/>
    <w:rsid w:val="00477BEA"/>
    <w:rsid w:val="00481C68"/>
    <w:rsid w:val="00483147"/>
    <w:rsid w:val="0048703B"/>
    <w:rsid w:val="00491C1C"/>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24E48"/>
    <w:rsid w:val="00530208"/>
    <w:rsid w:val="00530390"/>
    <w:rsid w:val="00532846"/>
    <w:rsid w:val="00533E0B"/>
    <w:rsid w:val="005341EA"/>
    <w:rsid w:val="00534613"/>
    <w:rsid w:val="005347D9"/>
    <w:rsid w:val="005356C5"/>
    <w:rsid w:val="00535B4F"/>
    <w:rsid w:val="00535F4A"/>
    <w:rsid w:val="0053794D"/>
    <w:rsid w:val="0054238E"/>
    <w:rsid w:val="0054489C"/>
    <w:rsid w:val="0054507D"/>
    <w:rsid w:val="00551412"/>
    <w:rsid w:val="00552F7B"/>
    <w:rsid w:val="00556445"/>
    <w:rsid w:val="00563DAF"/>
    <w:rsid w:val="00567DDA"/>
    <w:rsid w:val="00572291"/>
    <w:rsid w:val="00576895"/>
    <w:rsid w:val="00577D3E"/>
    <w:rsid w:val="005800CB"/>
    <w:rsid w:val="005818A3"/>
    <w:rsid w:val="005822F7"/>
    <w:rsid w:val="005830F7"/>
    <w:rsid w:val="00587FA8"/>
    <w:rsid w:val="005951CE"/>
    <w:rsid w:val="0059642F"/>
    <w:rsid w:val="0059667E"/>
    <w:rsid w:val="005A0FFC"/>
    <w:rsid w:val="005A66B4"/>
    <w:rsid w:val="005A7B1A"/>
    <w:rsid w:val="005B04E6"/>
    <w:rsid w:val="005B0FE4"/>
    <w:rsid w:val="005B14DB"/>
    <w:rsid w:val="005B4BE0"/>
    <w:rsid w:val="005B50F3"/>
    <w:rsid w:val="005B5EB1"/>
    <w:rsid w:val="005B686B"/>
    <w:rsid w:val="005B6E38"/>
    <w:rsid w:val="005C0F97"/>
    <w:rsid w:val="005C12B4"/>
    <w:rsid w:val="005C1E05"/>
    <w:rsid w:val="005C23F0"/>
    <w:rsid w:val="005C354F"/>
    <w:rsid w:val="005C6793"/>
    <w:rsid w:val="005C6BBB"/>
    <w:rsid w:val="005C7197"/>
    <w:rsid w:val="005D2AFA"/>
    <w:rsid w:val="005D47D5"/>
    <w:rsid w:val="005E1087"/>
    <w:rsid w:val="005E2D47"/>
    <w:rsid w:val="005E4123"/>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A2D"/>
    <w:rsid w:val="00601DE2"/>
    <w:rsid w:val="006025F8"/>
    <w:rsid w:val="00603F8D"/>
    <w:rsid w:val="00607206"/>
    <w:rsid w:val="00607CDC"/>
    <w:rsid w:val="00612401"/>
    <w:rsid w:val="00615EBC"/>
    <w:rsid w:val="00622159"/>
    <w:rsid w:val="00622555"/>
    <w:rsid w:val="0062308C"/>
    <w:rsid w:val="00623B31"/>
    <w:rsid w:val="00624789"/>
    <w:rsid w:val="00626208"/>
    <w:rsid w:val="00626851"/>
    <w:rsid w:val="0063097F"/>
    <w:rsid w:val="00636CDE"/>
    <w:rsid w:val="00637C5B"/>
    <w:rsid w:val="00642DB7"/>
    <w:rsid w:val="00644533"/>
    <w:rsid w:val="006448DA"/>
    <w:rsid w:val="00645691"/>
    <w:rsid w:val="0064679D"/>
    <w:rsid w:val="00650860"/>
    <w:rsid w:val="00651736"/>
    <w:rsid w:val="00651B70"/>
    <w:rsid w:val="00651F7A"/>
    <w:rsid w:val="00655C08"/>
    <w:rsid w:val="00655E01"/>
    <w:rsid w:val="00657C18"/>
    <w:rsid w:val="00660303"/>
    <w:rsid w:val="0066155F"/>
    <w:rsid w:val="00661D0C"/>
    <w:rsid w:val="00663E50"/>
    <w:rsid w:val="0066519D"/>
    <w:rsid w:val="006664DD"/>
    <w:rsid w:val="00667C34"/>
    <w:rsid w:val="00667E5F"/>
    <w:rsid w:val="00670BBA"/>
    <w:rsid w:val="00671F2A"/>
    <w:rsid w:val="006741A7"/>
    <w:rsid w:val="006744D8"/>
    <w:rsid w:val="00674B53"/>
    <w:rsid w:val="00676B0E"/>
    <w:rsid w:val="00676BBF"/>
    <w:rsid w:val="00680333"/>
    <w:rsid w:val="0068694A"/>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4C0"/>
    <w:rsid w:val="007006D7"/>
    <w:rsid w:val="00702A3E"/>
    <w:rsid w:val="00702AF3"/>
    <w:rsid w:val="00704C5C"/>
    <w:rsid w:val="007068D7"/>
    <w:rsid w:val="00706916"/>
    <w:rsid w:val="0070764D"/>
    <w:rsid w:val="00707E39"/>
    <w:rsid w:val="00710F22"/>
    <w:rsid w:val="00711ADE"/>
    <w:rsid w:val="00711D9A"/>
    <w:rsid w:val="00712593"/>
    <w:rsid w:val="00712C84"/>
    <w:rsid w:val="007144AF"/>
    <w:rsid w:val="00715CD0"/>
    <w:rsid w:val="007169B5"/>
    <w:rsid w:val="00717433"/>
    <w:rsid w:val="007175CE"/>
    <w:rsid w:val="00717EC6"/>
    <w:rsid w:val="007246D0"/>
    <w:rsid w:val="00724E29"/>
    <w:rsid w:val="00725445"/>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6493C"/>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82E"/>
    <w:rsid w:val="007A4A5B"/>
    <w:rsid w:val="007A73D8"/>
    <w:rsid w:val="007B1F3E"/>
    <w:rsid w:val="007B28A6"/>
    <w:rsid w:val="007B3CDC"/>
    <w:rsid w:val="007B529B"/>
    <w:rsid w:val="007B5A74"/>
    <w:rsid w:val="007C3162"/>
    <w:rsid w:val="007C3390"/>
    <w:rsid w:val="007C4051"/>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3C6"/>
    <w:rsid w:val="00822657"/>
    <w:rsid w:val="00823802"/>
    <w:rsid w:val="00826A05"/>
    <w:rsid w:val="00832C13"/>
    <w:rsid w:val="00833A39"/>
    <w:rsid w:val="008344A1"/>
    <w:rsid w:val="0083494E"/>
    <w:rsid w:val="0083578E"/>
    <w:rsid w:val="008359D8"/>
    <w:rsid w:val="008360F4"/>
    <w:rsid w:val="00837CAC"/>
    <w:rsid w:val="008419F9"/>
    <w:rsid w:val="00845F83"/>
    <w:rsid w:val="0085088B"/>
    <w:rsid w:val="00853090"/>
    <w:rsid w:val="008549FA"/>
    <w:rsid w:val="00856877"/>
    <w:rsid w:val="00857124"/>
    <w:rsid w:val="0085785A"/>
    <w:rsid w:val="0086051C"/>
    <w:rsid w:val="00860754"/>
    <w:rsid w:val="00863B1E"/>
    <w:rsid w:val="008656E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085"/>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0C2B"/>
    <w:rsid w:val="00935801"/>
    <w:rsid w:val="0093635D"/>
    <w:rsid w:val="00940A2F"/>
    <w:rsid w:val="009415E0"/>
    <w:rsid w:val="0094390F"/>
    <w:rsid w:val="0094569D"/>
    <w:rsid w:val="00946959"/>
    <w:rsid w:val="00947E87"/>
    <w:rsid w:val="00953B6D"/>
    <w:rsid w:val="00956B3D"/>
    <w:rsid w:val="00957874"/>
    <w:rsid w:val="00964083"/>
    <w:rsid w:val="00964769"/>
    <w:rsid w:val="00966675"/>
    <w:rsid w:val="009760B9"/>
    <w:rsid w:val="00976F17"/>
    <w:rsid w:val="00981CEF"/>
    <w:rsid w:val="0098615A"/>
    <w:rsid w:val="0099122F"/>
    <w:rsid w:val="00992307"/>
    <w:rsid w:val="0099301A"/>
    <w:rsid w:val="00994896"/>
    <w:rsid w:val="00994E6C"/>
    <w:rsid w:val="00995121"/>
    <w:rsid w:val="009966AE"/>
    <w:rsid w:val="009966C3"/>
    <w:rsid w:val="009A0192"/>
    <w:rsid w:val="009A128D"/>
    <w:rsid w:val="009A16D0"/>
    <w:rsid w:val="009A19C8"/>
    <w:rsid w:val="009A1BA4"/>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D7138"/>
    <w:rsid w:val="009E00EE"/>
    <w:rsid w:val="009E014C"/>
    <w:rsid w:val="009E18CC"/>
    <w:rsid w:val="009E1B7C"/>
    <w:rsid w:val="009E5731"/>
    <w:rsid w:val="009F16DC"/>
    <w:rsid w:val="009F256A"/>
    <w:rsid w:val="009F2876"/>
    <w:rsid w:val="009F4904"/>
    <w:rsid w:val="00A01E3D"/>
    <w:rsid w:val="00A03F5E"/>
    <w:rsid w:val="00A074AE"/>
    <w:rsid w:val="00A07E02"/>
    <w:rsid w:val="00A07EB8"/>
    <w:rsid w:val="00A109A4"/>
    <w:rsid w:val="00A12992"/>
    <w:rsid w:val="00A14DA9"/>
    <w:rsid w:val="00A16481"/>
    <w:rsid w:val="00A20A52"/>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C42"/>
    <w:rsid w:val="00A75E88"/>
    <w:rsid w:val="00A81F15"/>
    <w:rsid w:val="00A82CFA"/>
    <w:rsid w:val="00A84017"/>
    <w:rsid w:val="00A841D7"/>
    <w:rsid w:val="00A85645"/>
    <w:rsid w:val="00A90A9A"/>
    <w:rsid w:val="00A91B34"/>
    <w:rsid w:val="00A91CE1"/>
    <w:rsid w:val="00A95916"/>
    <w:rsid w:val="00A9638F"/>
    <w:rsid w:val="00A975FB"/>
    <w:rsid w:val="00A97DCA"/>
    <w:rsid w:val="00AA0BF2"/>
    <w:rsid w:val="00AA1859"/>
    <w:rsid w:val="00AA2B81"/>
    <w:rsid w:val="00AA2DEE"/>
    <w:rsid w:val="00AA4C2D"/>
    <w:rsid w:val="00AA5977"/>
    <w:rsid w:val="00AA6754"/>
    <w:rsid w:val="00AB0E31"/>
    <w:rsid w:val="00AB0EF0"/>
    <w:rsid w:val="00AB118A"/>
    <w:rsid w:val="00AB29A6"/>
    <w:rsid w:val="00AB342A"/>
    <w:rsid w:val="00AB360A"/>
    <w:rsid w:val="00AB462F"/>
    <w:rsid w:val="00AB58E0"/>
    <w:rsid w:val="00AB7A7F"/>
    <w:rsid w:val="00AC4464"/>
    <w:rsid w:val="00AC5FD5"/>
    <w:rsid w:val="00AD1729"/>
    <w:rsid w:val="00AD276E"/>
    <w:rsid w:val="00AD27AC"/>
    <w:rsid w:val="00AD7713"/>
    <w:rsid w:val="00AE0531"/>
    <w:rsid w:val="00AE4076"/>
    <w:rsid w:val="00AE7543"/>
    <w:rsid w:val="00AE7E97"/>
    <w:rsid w:val="00AF3A04"/>
    <w:rsid w:val="00AF4C5E"/>
    <w:rsid w:val="00AF564A"/>
    <w:rsid w:val="00B02B98"/>
    <w:rsid w:val="00B0405D"/>
    <w:rsid w:val="00B043D7"/>
    <w:rsid w:val="00B1140D"/>
    <w:rsid w:val="00B151E0"/>
    <w:rsid w:val="00B1773B"/>
    <w:rsid w:val="00B17A58"/>
    <w:rsid w:val="00B21349"/>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26C4"/>
    <w:rsid w:val="00B54047"/>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D5"/>
    <w:rsid w:val="00B965FB"/>
    <w:rsid w:val="00BA0930"/>
    <w:rsid w:val="00BA0E2B"/>
    <w:rsid w:val="00BA6984"/>
    <w:rsid w:val="00BA7BE2"/>
    <w:rsid w:val="00BB1130"/>
    <w:rsid w:val="00BB144C"/>
    <w:rsid w:val="00BB15F7"/>
    <w:rsid w:val="00BB5FC0"/>
    <w:rsid w:val="00BB6F9A"/>
    <w:rsid w:val="00BC0265"/>
    <w:rsid w:val="00BC0F18"/>
    <w:rsid w:val="00BC1CB4"/>
    <w:rsid w:val="00BC2A64"/>
    <w:rsid w:val="00BC4E2E"/>
    <w:rsid w:val="00BC6B5C"/>
    <w:rsid w:val="00BC772C"/>
    <w:rsid w:val="00BD1B8E"/>
    <w:rsid w:val="00BD557F"/>
    <w:rsid w:val="00BD6521"/>
    <w:rsid w:val="00BE57A2"/>
    <w:rsid w:val="00BF0A9A"/>
    <w:rsid w:val="00C00A62"/>
    <w:rsid w:val="00C02316"/>
    <w:rsid w:val="00C03240"/>
    <w:rsid w:val="00C05A56"/>
    <w:rsid w:val="00C064AB"/>
    <w:rsid w:val="00C06E8B"/>
    <w:rsid w:val="00C0762C"/>
    <w:rsid w:val="00C117A6"/>
    <w:rsid w:val="00C14B17"/>
    <w:rsid w:val="00C20C5C"/>
    <w:rsid w:val="00C20CAF"/>
    <w:rsid w:val="00C21372"/>
    <w:rsid w:val="00C23C0B"/>
    <w:rsid w:val="00C2422D"/>
    <w:rsid w:val="00C30580"/>
    <w:rsid w:val="00C316DB"/>
    <w:rsid w:val="00C326AF"/>
    <w:rsid w:val="00C32A0F"/>
    <w:rsid w:val="00C40458"/>
    <w:rsid w:val="00C4099B"/>
    <w:rsid w:val="00C44DFF"/>
    <w:rsid w:val="00C452BD"/>
    <w:rsid w:val="00C4535D"/>
    <w:rsid w:val="00C459BC"/>
    <w:rsid w:val="00C4618E"/>
    <w:rsid w:val="00C471C5"/>
    <w:rsid w:val="00C4756A"/>
    <w:rsid w:val="00C4786B"/>
    <w:rsid w:val="00C47BE8"/>
    <w:rsid w:val="00C47FC5"/>
    <w:rsid w:val="00C523EA"/>
    <w:rsid w:val="00C53C2C"/>
    <w:rsid w:val="00C554BC"/>
    <w:rsid w:val="00C563A9"/>
    <w:rsid w:val="00C57BC2"/>
    <w:rsid w:val="00C605FB"/>
    <w:rsid w:val="00C6119F"/>
    <w:rsid w:val="00C6257C"/>
    <w:rsid w:val="00C636B8"/>
    <w:rsid w:val="00C63DE1"/>
    <w:rsid w:val="00C64119"/>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E76E3"/>
    <w:rsid w:val="00CF01E2"/>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0C44"/>
    <w:rsid w:val="00D310DA"/>
    <w:rsid w:val="00D31FD9"/>
    <w:rsid w:val="00D427E2"/>
    <w:rsid w:val="00D43379"/>
    <w:rsid w:val="00D4515D"/>
    <w:rsid w:val="00D46FE7"/>
    <w:rsid w:val="00D50857"/>
    <w:rsid w:val="00D52D63"/>
    <w:rsid w:val="00D54994"/>
    <w:rsid w:val="00D549D8"/>
    <w:rsid w:val="00D55A3A"/>
    <w:rsid w:val="00D55FFF"/>
    <w:rsid w:val="00D606BF"/>
    <w:rsid w:val="00D62CE2"/>
    <w:rsid w:val="00D6473F"/>
    <w:rsid w:val="00D66FEA"/>
    <w:rsid w:val="00D67A0F"/>
    <w:rsid w:val="00D71972"/>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967D8"/>
    <w:rsid w:val="00DA176B"/>
    <w:rsid w:val="00DA4A9B"/>
    <w:rsid w:val="00DB057F"/>
    <w:rsid w:val="00DB13E6"/>
    <w:rsid w:val="00DB477D"/>
    <w:rsid w:val="00DB649C"/>
    <w:rsid w:val="00DB6933"/>
    <w:rsid w:val="00DC2E41"/>
    <w:rsid w:val="00DC53F5"/>
    <w:rsid w:val="00DC597B"/>
    <w:rsid w:val="00DC7495"/>
    <w:rsid w:val="00DC77A5"/>
    <w:rsid w:val="00DD09E1"/>
    <w:rsid w:val="00DD6C0A"/>
    <w:rsid w:val="00DE0192"/>
    <w:rsid w:val="00DE2FB2"/>
    <w:rsid w:val="00DE37C3"/>
    <w:rsid w:val="00DF0B42"/>
    <w:rsid w:val="00DF2F9D"/>
    <w:rsid w:val="00DF3016"/>
    <w:rsid w:val="00DF38B8"/>
    <w:rsid w:val="00DF48A0"/>
    <w:rsid w:val="00DF5DEF"/>
    <w:rsid w:val="00E005DE"/>
    <w:rsid w:val="00E01167"/>
    <w:rsid w:val="00E019E2"/>
    <w:rsid w:val="00E029FE"/>
    <w:rsid w:val="00E059F4"/>
    <w:rsid w:val="00E12213"/>
    <w:rsid w:val="00E12595"/>
    <w:rsid w:val="00E1746C"/>
    <w:rsid w:val="00E1752C"/>
    <w:rsid w:val="00E22F08"/>
    <w:rsid w:val="00E2305A"/>
    <w:rsid w:val="00E267D7"/>
    <w:rsid w:val="00E30E44"/>
    <w:rsid w:val="00E32508"/>
    <w:rsid w:val="00E35680"/>
    <w:rsid w:val="00E35F03"/>
    <w:rsid w:val="00E36AC6"/>
    <w:rsid w:val="00E41328"/>
    <w:rsid w:val="00E47AC4"/>
    <w:rsid w:val="00E54808"/>
    <w:rsid w:val="00E554B9"/>
    <w:rsid w:val="00E57A00"/>
    <w:rsid w:val="00E60B66"/>
    <w:rsid w:val="00E65375"/>
    <w:rsid w:val="00E66418"/>
    <w:rsid w:val="00E74ECF"/>
    <w:rsid w:val="00E770CB"/>
    <w:rsid w:val="00E83E70"/>
    <w:rsid w:val="00E84156"/>
    <w:rsid w:val="00E85291"/>
    <w:rsid w:val="00E87CD1"/>
    <w:rsid w:val="00E912AE"/>
    <w:rsid w:val="00E9671D"/>
    <w:rsid w:val="00EA1481"/>
    <w:rsid w:val="00EA1940"/>
    <w:rsid w:val="00EA26D3"/>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D160B"/>
    <w:rsid w:val="00ED452B"/>
    <w:rsid w:val="00EE6F23"/>
    <w:rsid w:val="00EE7E6E"/>
    <w:rsid w:val="00EF1874"/>
    <w:rsid w:val="00EF2F74"/>
    <w:rsid w:val="00EF2FB7"/>
    <w:rsid w:val="00EF4FB8"/>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2164"/>
    <w:rsid w:val="00F34E49"/>
    <w:rsid w:val="00F35B4D"/>
    <w:rsid w:val="00F41CEF"/>
    <w:rsid w:val="00F43F1F"/>
    <w:rsid w:val="00F44975"/>
    <w:rsid w:val="00F44A3D"/>
    <w:rsid w:val="00F45E92"/>
    <w:rsid w:val="00F50513"/>
    <w:rsid w:val="00F535A4"/>
    <w:rsid w:val="00F5525D"/>
    <w:rsid w:val="00F577E1"/>
    <w:rsid w:val="00F61D83"/>
    <w:rsid w:val="00F653AA"/>
    <w:rsid w:val="00F66793"/>
    <w:rsid w:val="00F66BF1"/>
    <w:rsid w:val="00F67C0E"/>
    <w:rsid w:val="00F715E7"/>
    <w:rsid w:val="00F73936"/>
    <w:rsid w:val="00F73BF3"/>
    <w:rsid w:val="00F74A28"/>
    <w:rsid w:val="00F75452"/>
    <w:rsid w:val="00F75602"/>
    <w:rsid w:val="00F75CD3"/>
    <w:rsid w:val="00F75D13"/>
    <w:rsid w:val="00F812AC"/>
    <w:rsid w:val="00F818D3"/>
    <w:rsid w:val="00F82FCF"/>
    <w:rsid w:val="00F83D55"/>
    <w:rsid w:val="00F84CDA"/>
    <w:rsid w:val="00F862BF"/>
    <w:rsid w:val="00F91924"/>
    <w:rsid w:val="00F91BD2"/>
    <w:rsid w:val="00F91D84"/>
    <w:rsid w:val="00F94302"/>
    <w:rsid w:val="00FA0B5E"/>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1762"/>
    <w:rsid w:val="00FE2B49"/>
    <w:rsid w:val="00FE68AF"/>
    <w:rsid w:val="00FE698D"/>
    <w:rsid w:val="00FF0E5E"/>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30C2B"/>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13"/>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Template>
  <TotalTime>2375</TotalTime>
  <Pages>47</Pages>
  <Words>5170</Words>
  <Characters>28440</Characters>
  <Application>Microsoft Office Word</Application>
  <DocSecurity>0</DocSecurity>
  <Lines>237</Lines>
  <Paragraphs>67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33543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Clauwaert Christof (FGP Ant)</cp:lastModifiedBy>
  <cp:revision>42</cp:revision>
  <cp:lastPrinted>2023-06-19T14:24:00Z</cp:lastPrinted>
  <dcterms:created xsi:type="dcterms:W3CDTF">2024-09-10T08:04:00Z</dcterms:created>
  <dcterms:modified xsi:type="dcterms:W3CDTF">2026-05-30T11:28:00Z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